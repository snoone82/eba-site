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5FC9" w14:textId="2B1ABEE1" w:rsidR="00464DDE" w:rsidRPr="005A55F9" w:rsidRDefault="0089569F" w:rsidP="1A946D55">
      <w:pPr>
        <w:pStyle w:val="Title"/>
        <w:jc w:val="right"/>
      </w:pPr>
      <w:r>
        <w:t xml:space="preserve"> </w:t>
      </w:r>
      <w:r w:rsidR="00347C69">
        <w:br/>
      </w:r>
    </w:p>
    <w:p w14:paraId="6A8BBE34" w14:textId="77777777" w:rsidR="00464DDE" w:rsidRPr="005A55F9" w:rsidRDefault="00464DDE" w:rsidP="1A946D55">
      <w:pPr>
        <w:pStyle w:val="Title"/>
        <w:rPr>
          <w:rFonts w:ascii="Avenir Next LT Pro" w:eastAsia="Avenir Next LT Pro" w:hAnsi="Avenir Next LT Pro" w:cs="Avenir Next LT Pro"/>
          <w:sz w:val="22"/>
          <w:szCs w:val="22"/>
          <w:u w:val="single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  <w:u w:val="single"/>
        </w:rPr>
        <w:t>Return to Work Interview Form</w:t>
      </w:r>
    </w:p>
    <w:p w14:paraId="672A6659" w14:textId="77777777" w:rsidR="00464DDE" w:rsidRPr="00AF2CEC" w:rsidRDefault="00464DDE" w:rsidP="1A946D55">
      <w:pPr>
        <w:pStyle w:val="Title"/>
        <w:rPr>
          <w:rFonts w:ascii="Avenir Next LT Pro" w:eastAsia="Avenir Next LT Pro" w:hAnsi="Avenir Next LT Pro" w:cs="Avenir Next LT Pro"/>
          <w:sz w:val="22"/>
          <w:szCs w:val="22"/>
        </w:rPr>
      </w:pPr>
    </w:p>
    <w:tbl>
      <w:tblPr>
        <w:tblW w:w="9000" w:type="dxa"/>
        <w:tblInd w:w="288" w:type="dxa"/>
        <w:tblLook w:val="0000" w:firstRow="0" w:lastRow="0" w:firstColumn="0" w:lastColumn="0" w:noHBand="0" w:noVBand="0"/>
      </w:tblPr>
      <w:tblGrid>
        <w:gridCol w:w="3240"/>
        <w:gridCol w:w="5760"/>
      </w:tblGrid>
      <w:tr w:rsidR="00464DDE" w:rsidRPr="00AF2CEC" w14:paraId="32B61F24" w14:textId="77777777" w:rsidTr="00A732EC">
        <w:tc>
          <w:tcPr>
            <w:tcW w:w="3240" w:type="dxa"/>
            <w:vAlign w:val="center"/>
          </w:tcPr>
          <w:p w14:paraId="1CABC29B" w14:textId="77777777" w:rsidR="00464DDE" w:rsidRPr="005A55F9" w:rsidRDefault="00AB7135" w:rsidP="1A946D55">
            <w:pPr>
              <w:pStyle w:val="Title"/>
              <w:jc w:val="left"/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</w:pPr>
            <w:r w:rsidRPr="1A946D55"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  <w:t>Employee n</w:t>
            </w:r>
            <w:r w:rsidR="00464DDE" w:rsidRPr="1A946D55"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  <w:t>ame:</w:t>
            </w:r>
          </w:p>
        </w:tc>
        <w:tc>
          <w:tcPr>
            <w:tcW w:w="5760" w:type="dxa"/>
            <w:vAlign w:val="center"/>
          </w:tcPr>
          <w:p w14:paraId="0A37501D" w14:textId="77777777" w:rsidR="00464DDE" w:rsidRPr="00AF2CEC" w:rsidRDefault="00464DDE" w:rsidP="1A946D55">
            <w:pPr>
              <w:pStyle w:val="Title"/>
              <w:rPr>
                <w:rFonts w:ascii="Avenir Next LT Pro" w:eastAsia="Avenir Next LT Pro" w:hAnsi="Avenir Next LT Pro" w:cs="Avenir Next LT Pro"/>
                <w:sz w:val="22"/>
                <w:szCs w:val="22"/>
              </w:rPr>
            </w:pPr>
          </w:p>
          <w:p w14:paraId="5DAB6C7B" w14:textId="77777777" w:rsidR="00464DDE" w:rsidRPr="00AF2CEC" w:rsidRDefault="00464DDE" w:rsidP="1A946D55">
            <w:pPr>
              <w:pStyle w:val="Title"/>
              <w:rPr>
                <w:rFonts w:ascii="Avenir Next LT Pro" w:eastAsia="Avenir Next LT Pro" w:hAnsi="Avenir Next LT Pro" w:cs="Avenir Next LT Pro"/>
                <w:sz w:val="22"/>
                <w:szCs w:val="22"/>
              </w:rPr>
            </w:pPr>
          </w:p>
        </w:tc>
      </w:tr>
      <w:tr w:rsidR="00464DDE" w:rsidRPr="00AF2CEC" w14:paraId="2D080ED2" w14:textId="77777777" w:rsidTr="00A732EC">
        <w:tc>
          <w:tcPr>
            <w:tcW w:w="3240" w:type="dxa"/>
            <w:vAlign w:val="center"/>
          </w:tcPr>
          <w:p w14:paraId="17C2E606" w14:textId="77777777" w:rsidR="00464DDE" w:rsidRPr="00AF2CEC" w:rsidRDefault="00464DDE" w:rsidP="1A946D55">
            <w:pPr>
              <w:pStyle w:val="Title"/>
              <w:jc w:val="left"/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</w:pPr>
            <w:r w:rsidRPr="1A946D55"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  <w:t>Line Manager:</w:t>
            </w:r>
          </w:p>
        </w:tc>
        <w:tc>
          <w:tcPr>
            <w:tcW w:w="5760" w:type="dxa"/>
            <w:vAlign w:val="center"/>
          </w:tcPr>
          <w:p w14:paraId="02EB378F" w14:textId="77777777" w:rsidR="00464DDE" w:rsidRPr="00AF2CEC" w:rsidRDefault="00464DDE" w:rsidP="1A946D55">
            <w:pPr>
              <w:pStyle w:val="Title"/>
              <w:rPr>
                <w:rFonts w:ascii="Avenir Next LT Pro" w:eastAsia="Avenir Next LT Pro" w:hAnsi="Avenir Next LT Pro" w:cs="Avenir Next LT Pro"/>
                <w:sz w:val="22"/>
                <w:szCs w:val="22"/>
              </w:rPr>
            </w:pPr>
          </w:p>
          <w:p w14:paraId="6A05A809" w14:textId="77777777" w:rsidR="00464DDE" w:rsidRPr="00AF2CEC" w:rsidRDefault="00464DDE" w:rsidP="1A946D55">
            <w:pPr>
              <w:pStyle w:val="Title"/>
              <w:rPr>
                <w:rFonts w:ascii="Avenir Next LT Pro" w:eastAsia="Avenir Next LT Pro" w:hAnsi="Avenir Next LT Pro" w:cs="Avenir Next LT Pro"/>
                <w:sz w:val="22"/>
                <w:szCs w:val="22"/>
              </w:rPr>
            </w:pPr>
          </w:p>
        </w:tc>
      </w:tr>
      <w:tr w:rsidR="00464DDE" w:rsidRPr="00AF2CEC" w14:paraId="25E9F334" w14:textId="77777777" w:rsidTr="00A732EC">
        <w:tc>
          <w:tcPr>
            <w:tcW w:w="3240" w:type="dxa"/>
            <w:vAlign w:val="center"/>
          </w:tcPr>
          <w:p w14:paraId="0C83DC05" w14:textId="77777777" w:rsidR="00464DDE" w:rsidRPr="00AF2CEC" w:rsidRDefault="00464DDE" w:rsidP="1A946D55">
            <w:pPr>
              <w:pStyle w:val="Title"/>
              <w:jc w:val="left"/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</w:pPr>
            <w:r w:rsidRPr="1A946D55">
              <w:rPr>
                <w:rFonts w:ascii="Avenir Next LT Pro" w:eastAsia="Avenir Next LT Pro" w:hAnsi="Avenir Next LT Pro" w:cs="Avenir Next LT Pro"/>
                <w:b w:val="0"/>
                <w:bCs w:val="0"/>
                <w:sz w:val="22"/>
                <w:szCs w:val="22"/>
              </w:rPr>
              <w:t>Date of Interview:</w:t>
            </w:r>
          </w:p>
        </w:tc>
        <w:tc>
          <w:tcPr>
            <w:tcW w:w="5760" w:type="dxa"/>
            <w:vAlign w:val="center"/>
          </w:tcPr>
          <w:p w14:paraId="5A39BBE3" w14:textId="77777777" w:rsidR="00464DDE" w:rsidRPr="00AF2CEC" w:rsidRDefault="00464DDE" w:rsidP="1A946D55">
            <w:pPr>
              <w:pStyle w:val="Title"/>
              <w:rPr>
                <w:rFonts w:ascii="Avenir Next LT Pro" w:eastAsia="Avenir Next LT Pro" w:hAnsi="Avenir Next LT Pro" w:cs="Avenir Next LT Pro"/>
                <w:sz w:val="22"/>
                <w:szCs w:val="22"/>
              </w:rPr>
            </w:pPr>
          </w:p>
          <w:p w14:paraId="41C8F396" w14:textId="77777777" w:rsidR="00464DDE" w:rsidRPr="00AF2CEC" w:rsidRDefault="00464DDE" w:rsidP="1A946D55">
            <w:pPr>
              <w:pStyle w:val="Title"/>
              <w:rPr>
                <w:rFonts w:ascii="Avenir Next LT Pro" w:eastAsia="Avenir Next LT Pro" w:hAnsi="Avenir Next LT Pro" w:cs="Avenir Next LT Pro"/>
                <w:sz w:val="22"/>
                <w:szCs w:val="22"/>
              </w:rPr>
            </w:pPr>
          </w:p>
        </w:tc>
      </w:tr>
    </w:tbl>
    <w:p w14:paraId="72A3D3EC" w14:textId="77777777" w:rsidR="00464DDE" w:rsidRPr="00AF2CEC" w:rsidRDefault="00464DDE" w:rsidP="1A946D55">
      <w:pPr>
        <w:jc w:val="center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751874C9" w14:textId="78033A88" w:rsidR="00741116" w:rsidRDefault="00464DDE" w:rsidP="1A946D55">
      <w:pPr>
        <w:ind w:left="255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Number of absences in the past six months:  _____ days</w:t>
      </w:r>
      <w:r w:rsidR="00741116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</w:t>
      </w:r>
    </w:p>
    <w:p w14:paraId="0D0B940D" w14:textId="77777777" w:rsidR="00741116" w:rsidRDefault="00741116" w:rsidP="1A946D55">
      <w:pPr>
        <w:ind w:left="255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E82254B" w14:textId="2EE979FB" w:rsidR="00464DDE" w:rsidRPr="00AF2CEC" w:rsidRDefault="00741116" w:rsidP="1A946D55">
      <w:pPr>
        <w:ind w:left="255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Number of occasions of absence in the last six months: ______ </w:t>
      </w:r>
    </w:p>
    <w:p w14:paraId="0E27B00A" w14:textId="77777777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04F228D5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1.  What was the reason for this absence?</w:t>
      </w:r>
    </w:p>
    <w:p w14:paraId="60061E4C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44EAFD9C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4B94D5A5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3DEEC669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3656B9AB" w14:textId="77777777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tbl>
      <w:tblPr>
        <w:tblW w:w="8849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49"/>
      </w:tblGrid>
      <w:tr w:rsidR="00464DDE" w:rsidRPr="00AF2CEC" w14:paraId="5CC5C548" w14:textId="77777777" w:rsidTr="00A732EC">
        <w:tc>
          <w:tcPr>
            <w:tcW w:w="8849" w:type="dxa"/>
          </w:tcPr>
          <w:p w14:paraId="21207A71" w14:textId="77777777" w:rsidR="00464DDE" w:rsidRPr="00AF2CEC" w:rsidRDefault="00464DDE" w:rsidP="1A946D55">
            <w:pPr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</w:pPr>
            <w:r w:rsidRPr="1A946D55"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  <w:t>2.  How long was the employee absent from work?</w:t>
            </w:r>
          </w:p>
          <w:p w14:paraId="45FB0818" w14:textId="77777777" w:rsidR="00464DDE" w:rsidRPr="00AF2CEC" w:rsidRDefault="00464DDE" w:rsidP="1A946D55">
            <w:pPr>
              <w:ind w:left="720"/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</w:pPr>
          </w:p>
          <w:p w14:paraId="51EF5E71" w14:textId="77777777" w:rsidR="00464DDE" w:rsidRPr="00AF2CEC" w:rsidRDefault="00464DDE" w:rsidP="1A946D55">
            <w:pPr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</w:pPr>
            <w:r w:rsidRPr="1A946D55"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  <w:t xml:space="preserve">          _______ days                Dates of absence: From ____</w:t>
            </w:r>
            <w:r w:rsidR="005A55F9" w:rsidRPr="1A946D55"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  <w:t>__</w:t>
            </w:r>
            <w:r w:rsidRPr="1A946D55"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  <w:t xml:space="preserve">    To    ____</w:t>
            </w:r>
            <w:r w:rsidR="005A55F9" w:rsidRPr="1A946D55"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  <w:t>__</w:t>
            </w:r>
          </w:p>
          <w:p w14:paraId="049F31CB" w14:textId="77777777" w:rsidR="00464DDE" w:rsidRPr="00AF2CEC" w:rsidRDefault="00464DDE" w:rsidP="1A946D55">
            <w:pPr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</w:pPr>
          </w:p>
        </w:tc>
      </w:tr>
    </w:tbl>
    <w:p w14:paraId="53128261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1E2E083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3.  Did the employee comply with the notification procedure?</w:t>
      </w:r>
    </w:p>
    <w:p w14:paraId="379AE009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Yes/ No </w:t>
      </w:r>
    </w:p>
    <w:p w14:paraId="0E64D285" w14:textId="77777777" w:rsidR="00464DDE" w:rsidRPr="00AF2CEC" w:rsidRDefault="00F70871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 If n</w:t>
      </w:r>
      <w:r w:rsidR="00464DDE" w:rsidRPr="1A946D55">
        <w:rPr>
          <w:rFonts w:ascii="Avenir Next LT Pro" w:eastAsia="Avenir Next LT Pro" w:hAnsi="Avenir Next LT Pro" w:cs="Avenir Next LT Pro"/>
          <w:sz w:val="22"/>
          <w:szCs w:val="22"/>
        </w:rPr>
        <w:t>o please state reasons:</w:t>
      </w:r>
    </w:p>
    <w:p w14:paraId="62486C05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4101652C" w14:textId="77777777" w:rsidR="005A55F9" w:rsidRPr="00AF2CEC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4B99056E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299C43A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4DDBEF00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67820FE2" w14:textId="77777777" w:rsidR="00464DDE" w:rsidRPr="00AF2CEC" w:rsidRDefault="00464DDE" w:rsidP="1A946D55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Was this absence related to a previous absence(s)?</w:t>
      </w:r>
    </w:p>
    <w:p w14:paraId="128CBF86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Yes/ No</w:t>
      </w:r>
    </w:p>
    <w:p w14:paraId="2E001F2D" w14:textId="77777777" w:rsidR="00464DDE" w:rsidRPr="00AF2CEC" w:rsidRDefault="00F70871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  If y</w:t>
      </w:r>
      <w:r w:rsidR="00464DDE" w:rsidRPr="1A946D55">
        <w:rPr>
          <w:rFonts w:ascii="Avenir Next LT Pro" w:eastAsia="Avenir Next LT Pro" w:hAnsi="Avenir Next LT Pro" w:cs="Avenir Next LT Pro"/>
          <w:sz w:val="22"/>
          <w:szCs w:val="22"/>
        </w:rPr>
        <w:t>es please give date / nature of previous absences(s)</w:t>
      </w:r>
    </w:p>
    <w:p w14:paraId="3461D779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3CF2D8B6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0FB78278" w14:textId="77777777" w:rsidR="005A55F9" w:rsidRPr="00AF2CEC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FC39945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0562CB0E" w14:textId="77777777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2A1E9F90" w14:textId="77777777" w:rsidR="00464DDE" w:rsidRPr="00AF2CEC" w:rsidRDefault="00464DDE" w:rsidP="1A946D55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Is there a likelihood of reoccurrence?</w:t>
      </w:r>
    </w:p>
    <w:p w14:paraId="22A438A9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Yes/ No</w:t>
      </w:r>
    </w:p>
    <w:p w14:paraId="4D14741D" w14:textId="77777777" w:rsidR="00676947" w:rsidRPr="005A55F9" w:rsidRDefault="00676947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>
        <w:rPr>
          <w:rFonts w:ascii="Verdana" w:hAnsi="Verdana" w:cs="Tahoma"/>
          <w:sz w:val="20"/>
          <w:szCs w:val="20"/>
        </w:rP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If yes, how</w:t>
      </w:r>
      <w:r w:rsidR="005A55F9"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does the employee think it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will that affect their work?</w:t>
      </w:r>
    </w:p>
    <w:p w14:paraId="34CE0A41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62EBF3C5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6D98A12B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2946DB82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5997CC1D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4109F566" w14:textId="77777777" w:rsidR="00A732EC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</w:p>
    <w:p w14:paraId="566DE224" w14:textId="77777777" w:rsidR="00A732EC" w:rsidRDefault="00A732EC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br w:type="page"/>
      </w:r>
    </w:p>
    <w:p w14:paraId="3891630B" w14:textId="36181F19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lastRenderedPageBreak/>
        <w:t xml:space="preserve"> </w:t>
      </w:r>
    </w:p>
    <w:p w14:paraId="23BB84E7" w14:textId="77777777" w:rsidR="00464DDE" w:rsidRPr="00AF2CEC" w:rsidRDefault="00464DDE" w:rsidP="1A946D55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Is the employee fit for work?</w:t>
      </w:r>
    </w:p>
    <w:p w14:paraId="5278767B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Yes/ No</w:t>
      </w:r>
    </w:p>
    <w:p w14:paraId="6C3B81A7" w14:textId="77777777" w:rsidR="00676947" w:rsidRPr="005A55F9" w:rsidRDefault="00676947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>
        <w:rPr>
          <w:rFonts w:ascii="Verdana" w:hAnsi="Verdana" w:cs="Tahoma"/>
          <w:sz w:val="20"/>
          <w:szCs w:val="20"/>
        </w:rPr>
        <w:tab/>
      </w:r>
      <w:r w:rsidR="003D3137"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If no, why </w:t>
      </w:r>
      <w:r w:rsidR="005A55F9" w:rsidRPr="1A946D55">
        <w:rPr>
          <w:rFonts w:ascii="Avenir Next LT Pro" w:eastAsia="Avenir Next LT Pro" w:hAnsi="Avenir Next LT Pro" w:cs="Avenir Next LT Pro"/>
          <w:sz w:val="22"/>
          <w:szCs w:val="22"/>
        </w:rPr>
        <w:t>does the employee think they are not fit for work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?</w:t>
      </w:r>
    </w:p>
    <w:p w14:paraId="110FFD37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6B699379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3FE9F23F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F72F646" w14:textId="77777777" w:rsidR="00741116" w:rsidRDefault="00741116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08CE6F91" w14:textId="77777777" w:rsidR="005A55F9" w:rsidRPr="00AF2CEC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61CDCEAD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678AF31" w14:textId="77777777" w:rsidR="00464DDE" w:rsidRPr="00AF2CEC" w:rsidRDefault="00464DDE" w:rsidP="1A946D55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Did the employee seek advice from their Doctor/ Consultant?</w:t>
      </w:r>
    </w:p>
    <w:p w14:paraId="19A710B8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Yes/ No</w:t>
      </w:r>
    </w:p>
    <w:p w14:paraId="7606E06F" w14:textId="77777777" w:rsidR="00593D6F" w:rsidRPr="005A55F9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  </w:t>
      </w:r>
      <w:r w:rsidR="00593D6F" w:rsidRPr="1A946D55">
        <w:rPr>
          <w:rFonts w:ascii="Avenir Next LT Pro" w:eastAsia="Avenir Next LT Pro" w:hAnsi="Avenir Next LT Pro" w:cs="Avenir Next LT Pro"/>
          <w:sz w:val="22"/>
          <w:szCs w:val="22"/>
        </w:rPr>
        <w:t>Date of visit</w:t>
      </w:r>
      <w:r w:rsidR="005A55F9" w:rsidRPr="1A946D55">
        <w:rPr>
          <w:rFonts w:ascii="Avenir Next LT Pro" w:eastAsia="Avenir Next LT Pro" w:hAnsi="Avenir Next LT Pro" w:cs="Avenir Next LT Pro"/>
          <w:sz w:val="22"/>
          <w:szCs w:val="22"/>
        </w:rPr>
        <w:t>(s)</w:t>
      </w:r>
      <w:r w:rsidR="00593D6F" w:rsidRPr="1A946D55">
        <w:rPr>
          <w:rFonts w:ascii="Avenir Next LT Pro" w:eastAsia="Avenir Next LT Pro" w:hAnsi="Avenir Next LT Pro" w:cs="Avenir Next LT Pro"/>
          <w:sz w:val="22"/>
          <w:szCs w:val="22"/>
        </w:rPr>
        <w:t>:</w:t>
      </w:r>
    </w:p>
    <w:p w14:paraId="6BB9E253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23DE523C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52E56223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07547A01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5043CB0F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07459315" w14:textId="77777777" w:rsidR="005A55F9" w:rsidRPr="00AF2CEC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6537F28F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08814A89" w14:textId="77777777" w:rsidR="00464DDE" w:rsidRPr="00AF2CEC" w:rsidRDefault="00464DDE" w:rsidP="1A946D55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Was the employee prepared to inform you of the advice given?</w:t>
      </w:r>
    </w:p>
    <w:p w14:paraId="1EDC7468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Yes/ No</w:t>
      </w:r>
    </w:p>
    <w:p w14:paraId="7CAA2B73" w14:textId="77777777" w:rsidR="00464DDE" w:rsidRPr="005A55F9" w:rsidRDefault="003D3137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  If y</w:t>
      </w:r>
      <w:r w:rsidR="00464DDE" w:rsidRPr="1A946D55">
        <w:rPr>
          <w:rFonts w:ascii="Avenir Next LT Pro" w:eastAsia="Avenir Next LT Pro" w:hAnsi="Avenir Next LT Pro" w:cs="Avenir Next LT Pro"/>
          <w:sz w:val="22"/>
          <w:szCs w:val="22"/>
        </w:rPr>
        <w:t>es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,</w:t>
      </w:r>
      <w:r w:rsidR="00464DDE"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what was the advice given?</w:t>
      </w:r>
    </w:p>
    <w:p w14:paraId="6DFB9E20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70DF9E56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44E871BC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144A5D23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738610EB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637805D2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207CCF61" w14:textId="77777777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</w:t>
      </w:r>
    </w:p>
    <w:p w14:paraId="390D7604" w14:textId="77777777" w:rsidR="00464DDE" w:rsidRPr="00AF2CEC" w:rsidRDefault="00464DDE" w:rsidP="1A946D55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Does the employee require further medical treatment?</w:t>
      </w:r>
    </w:p>
    <w:p w14:paraId="2BE0DFD4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Yes/ No</w:t>
      </w:r>
    </w:p>
    <w:p w14:paraId="4BCFEFAC" w14:textId="77777777" w:rsidR="00593D6F" w:rsidRPr="005A55F9" w:rsidRDefault="00593D6F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>
        <w:rPr>
          <w:rFonts w:ascii="Verdana" w:hAnsi="Verdana" w:cs="Tahoma"/>
          <w:sz w:val="20"/>
          <w:szCs w:val="20"/>
        </w:rP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If yes, </w:t>
      </w:r>
      <w:r w:rsidR="005A55F9"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ask the employee to give full details </w:t>
      </w:r>
    </w:p>
    <w:p w14:paraId="463F29E8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3B7B4B86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3A0FF5F2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5630AD66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61829076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2BA226A1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color w:val="FF0000"/>
          <w:sz w:val="22"/>
          <w:szCs w:val="22"/>
        </w:rPr>
      </w:pPr>
    </w:p>
    <w:p w14:paraId="17AD93B2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510C577A" w14:textId="77777777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</w:t>
      </w:r>
    </w:p>
    <w:p w14:paraId="2020FC5D" w14:textId="77777777" w:rsidR="00464DDE" w:rsidRPr="00AE54A1" w:rsidRDefault="00593D6F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10. a) Detail any advice </w:t>
      </w:r>
      <w:r w:rsidR="005A55F9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given to the employee by their </w:t>
      </w:r>
      <w:r w:rsidR="00464DDE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Doctor/Consultant</w:t>
      </w:r>
      <w:r w:rsidR="00464DDE" w:rsidRPr="1A946D55"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  <w:t xml:space="preserve">       </w:t>
      </w:r>
    </w:p>
    <w:p w14:paraId="0DE4B5B7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72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66204FF1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72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2DBF0D7D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72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05C2A4D3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  <w:t xml:space="preserve">     </w:t>
      </w:r>
    </w:p>
    <w:p w14:paraId="2A8B6C97" w14:textId="77777777" w:rsidR="00464DDE" w:rsidRPr="005A55F9" w:rsidRDefault="00593D6F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b) Detail</w:t>
      </w:r>
      <w:r w:rsidR="00464DDE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any medication that </w:t>
      </w: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the employee is taking which </w:t>
      </w:r>
      <w:r w:rsidR="00464DDE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may have an effect on the operation of </w:t>
      </w: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any machinery or work equipment.</w:t>
      </w:r>
    </w:p>
    <w:p w14:paraId="6B62F1B3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02F2C34E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680A4E5D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0DFAE634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  <w:t xml:space="preserve">  </w:t>
      </w:r>
    </w:p>
    <w:p w14:paraId="19219836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296FEF7D" w14:textId="77777777" w:rsidR="00464DDE" w:rsidRPr="00AE54A1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00671A7C" w14:textId="77777777" w:rsidR="00464DDE" w:rsidRPr="005A55F9" w:rsidRDefault="00A62033" w:rsidP="1A946D55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Detail</w:t>
      </w:r>
      <w:r w:rsidR="00464DDE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any underlying problems relating to the absence (personal,</w:t>
      </w:r>
    </w:p>
    <w:p w14:paraId="59E6F85C" w14:textId="77777777" w:rsidR="00464DDE" w:rsidRPr="005A55F9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 work or domestic) and can any assistance be given to the employee by </w:t>
      </w:r>
    </w:p>
    <w:p w14:paraId="7A6B2A9D" w14:textId="77777777" w:rsidR="00464DDE" w:rsidRPr="005A55F9" w:rsidRDefault="00A62033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 the </w:t>
      </w:r>
      <w:r w:rsidR="005A55F9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company?</w:t>
      </w:r>
    </w:p>
    <w:p w14:paraId="7194DBDC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769D0D3C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54CD245A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231BE67" w14:textId="77777777" w:rsidR="005A55F9" w:rsidRPr="00AF2CEC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36FEB5B0" w14:textId="77777777" w:rsidR="00464DDE" w:rsidRPr="00AF2CEC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right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6BFA1586" w14:textId="77777777" w:rsidR="005A55F9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           </w:t>
      </w:r>
    </w:p>
    <w:p w14:paraId="29D6B04F" w14:textId="77777777" w:rsidR="00464DDE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 </w:t>
      </w:r>
    </w:p>
    <w:p w14:paraId="30D7AA69" w14:textId="77777777" w:rsidR="005A55F9" w:rsidRPr="00AF2CEC" w:rsidRDefault="005A55F9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1439FF82" w14:textId="77777777" w:rsidR="005A55F9" w:rsidRPr="005A55F9" w:rsidRDefault="005A55F9" w:rsidP="1A946D55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 xml:space="preserve">Detail any further action or adjustments which may be required and if appropriate, time- scales agreed. </w:t>
      </w:r>
      <w:r w:rsidR="00741116"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(Does the employee have a risk assessment which needs to be reviewed?)</w:t>
      </w:r>
    </w:p>
    <w:p w14:paraId="7196D064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34FF1C98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6D072C0D" w14:textId="77777777" w:rsidR="005A55F9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48A21919" w14:textId="77777777" w:rsidR="00741116" w:rsidRDefault="00741116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6BD18F9B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238601FE" w14:textId="77777777" w:rsidR="00464DDE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0F3CABC7" w14:textId="77777777" w:rsidR="005A55F9" w:rsidRPr="00AE54A1" w:rsidRDefault="005A55F9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5B08B5D1" w14:textId="77777777" w:rsidR="00464DDE" w:rsidRPr="00AE54A1" w:rsidRDefault="00464DDE" w:rsidP="1A946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p w14:paraId="16DEB4AB" w14:textId="77777777" w:rsidR="00464DDE" w:rsidRPr="00AE54A1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color w:val="FF0000"/>
          <w:sz w:val="22"/>
          <w:szCs w:val="22"/>
        </w:rPr>
      </w:pPr>
    </w:p>
    <w:tbl>
      <w:tblPr>
        <w:tblW w:w="8849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49"/>
      </w:tblGrid>
      <w:tr w:rsidR="00464DDE" w:rsidRPr="00AE54A1" w14:paraId="2E035259" w14:textId="77777777" w:rsidTr="00A732EC">
        <w:trPr>
          <w:trHeight w:val="246"/>
        </w:trPr>
        <w:tc>
          <w:tcPr>
            <w:tcW w:w="8849" w:type="dxa"/>
          </w:tcPr>
          <w:p w14:paraId="1F15AA29" w14:textId="77777777" w:rsidR="00464DDE" w:rsidRP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</w:pPr>
            <w:r w:rsidRPr="1A946D55">
              <w:rPr>
                <w:rFonts w:ascii="Avenir Next LT Pro" w:eastAsia="Avenir Next LT Pro" w:hAnsi="Avenir Next LT Pro" w:cs="Avenir Next LT Pro"/>
                <w:b/>
                <w:bCs/>
                <w:sz w:val="22"/>
                <w:szCs w:val="22"/>
              </w:rPr>
              <w:t xml:space="preserve">Additional Notes: </w:t>
            </w:r>
          </w:p>
          <w:p w14:paraId="0AD9C6F4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4B1F511A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65F9C3DC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5023141B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1F3B1409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562C75D1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664355AD" w14:textId="77777777" w:rsidR="005A55F9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  <w:p w14:paraId="1A965116" w14:textId="77777777" w:rsidR="005A55F9" w:rsidRPr="00AE54A1" w:rsidRDefault="005A55F9" w:rsidP="1A946D55">
            <w:pPr>
              <w:rPr>
                <w:rFonts w:ascii="Avenir Next LT Pro" w:eastAsia="Avenir Next LT Pro" w:hAnsi="Avenir Next LT Pro" w:cs="Avenir Next LT Pro"/>
                <w:b/>
                <w:bCs/>
                <w:color w:val="FF0000"/>
                <w:sz w:val="22"/>
                <w:szCs w:val="22"/>
              </w:rPr>
            </w:pPr>
          </w:p>
        </w:tc>
      </w:tr>
    </w:tbl>
    <w:p w14:paraId="7DF4E37C" w14:textId="77777777" w:rsidR="00464DDE" w:rsidRPr="00AF2CEC" w:rsidRDefault="00464DDE" w:rsidP="1A946D55">
      <w:pPr>
        <w:ind w:left="360"/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44FB30F8" w14:textId="77777777" w:rsidR="00464DDE" w:rsidRPr="00AF2CEC" w:rsidRDefault="00464DDE" w:rsidP="1A946D55">
      <w:pPr>
        <w:pStyle w:val="Heading4"/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150F730C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b/>
          <w:bCs/>
          <w:sz w:val="22"/>
          <w:szCs w:val="22"/>
        </w:rPr>
        <w:t>Employee Statement</w:t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: I can confirm that the information I have provided above is correct, and that I am fit to return to work performing my usual duties.</w:t>
      </w:r>
    </w:p>
    <w:p w14:paraId="1DA6542E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423FCD06" w14:textId="77777777" w:rsidR="00464DDE" w:rsidRPr="00AF2CEC" w:rsidRDefault="00464DDE" w:rsidP="1A946D55">
      <w:pPr>
        <w:pStyle w:val="Heading4"/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Line Manager </w:t>
      </w:r>
      <w:r>
        <w:tab/>
      </w:r>
      <w:r>
        <w:tab/>
      </w:r>
      <w:r>
        <w:tab/>
      </w:r>
      <w:r>
        <w:tab/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Employee</w:t>
      </w:r>
    </w:p>
    <w:p w14:paraId="3041E394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</w:p>
    <w:p w14:paraId="02874627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Name       ____________________ </w:t>
      </w:r>
      <w:r>
        <w:tab/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Name       ____________________</w:t>
      </w:r>
    </w:p>
    <w:p w14:paraId="54F9AE05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</w:t>
      </w:r>
    </w:p>
    <w:p w14:paraId="0A6959E7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</w:t>
      </w:r>
    </w:p>
    <w:p w14:paraId="5DB56F7D" w14:textId="508953AC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Job Title   ____________________</w:t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</w:t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Job Title   ____________________          </w:t>
      </w:r>
    </w:p>
    <w:p w14:paraId="100C5B58" w14:textId="77777777" w:rsidR="00464DDE" w:rsidRPr="00AF2CEC" w:rsidRDefault="00464DDE" w:rsidP="1A946D55">
      <w:pPr>
        <w:tabs>
          <w:tab w:val="left" w:pos="1080"/>
          <w:tab w:val="left" w:pos="1260"/>
        </w:tabs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</w:t>
      </w:r>
    </w:p>
    <w:p w14:paraId="722B00AE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04B6FFE2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Signed      ____________________</w:t>
      </w:r>
      <w:r>
        <w:tab/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Signed      ____________________</w:t>
      </w:r>
    </w:p>
    <w:p w14:paraId="42C6D796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sz w:val="22"/>
          <w:szCs w:val="22"/>
        </w:rPr>
      </w:pPr>
    </w:p>
    <w:p w14:paraId="12F40E89" w14:textId="77777777" w:rsidR="00464DDE" w:rsidRPr="00AF2CEC" w:rsidRDefault="00464DDE" w:rsidP="1A946D55">
      <w:pPr>
        <w:tabs>
          <w:tab w:val="left" w:pos="1260"/>
        </w:tabs>
        <w:rPr>
          <w:rFonts w:ascii="Avenir Next LT Pro" w:eastAsia="Avenir Next LT Pro" w:hAnsi="Avenir Next LT Pro" w:cs="Avenir Next LT Pro"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</w:t>
      </w:r>
    </w:p>
    <w:p w14:paraId="7224EE78" w14:textId="77777777" w:rsidR="00464DDE" w:rsidRPr="00AF2CEC" w:rsidRDefault="00464DDE" w:rsidP="1A946D55">
      <w:pPr>
        <w:rPr>
          <w:rFonts w:ascii="Avenir Next LT Pro" w:eastAsia="Avenir Next LT Pro" w:hAnsi="Avenir Next LT Pro" w:cs="Avenir Next LT Pro"/>
          <w:b/>
          <w:bCs/>
          <w:sz w:val="22"/>
          <w:szCs w:val="22"/>
        </w:rPr>
      </w:pP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Date</w:t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  ____________________</w:t>
      </w:r>
      <w:r>
        <w:tab/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>Date</w:t>
      </w:r>
      <w:r>
        <w:tab/>
      </w:r>
      <w:r w:rsidRPr="1A946D55">
        <w:rPr>
          <w:rFonts w:ascii="Avenir Next LT Pro" w:eastAsia="Avenir Next LT Pro" w:hAnsi="Avenir Next LT Pro" w:cs="Avenir Next LT Pro"/>
          <w:sz w:val="22"/>
          <w:szCs w:val="22"/>
        </w:rPr>
        <w:t xml:space="preserve">      ____________________</w:t>
      </w:r>
    </w:p>
    <w:sectPr w:rsidR="00464DDE" w:rsidRPr="00AF2CEC" w:rsidSect="006630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18" w:bottom="567" w:left="1418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38D42" w14:textId="77777777" w:rsidR="000E093B" w:rsidRDefault="000E093B">
      <w:r>
        <w:separator/>
      </w:r>
    </w:p>
  </w:endnote>
  <w:endnote w:type="continuationSeparator" w:id="0">
    <w:p w14:paraId="280E1D04" w14:textId="77777777" w:rsidR="000E093B" w:rsidRDefault="000E0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B38F8" w14:textId="77777777" w:rsidR="00971E3E" w:rsidRDefault="00971E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2B011" w14:textId="06358C1E" w:rsidR="00464DDE" w:rsidRPr="00971E3E" w:rsidRDefault="00971E3E">
    <w:pPr>
      <w:pStyle w:val="Footer"/>
    </w:pPr>
    <w:r w:rsidRPr="00971E3E">
      <w:t>IP-02-02-</w:t>
    </w:r>
    <w:r>
      <w:t>40</w:t>
    </w:r>
    <w:r w:rsidR="00464DDE">
      <w:rPr>
        <w:lang w:val="en-US"/>
      </w:rPr>
      <w:tab/>
      <w:t xml:space="preserve">                  </w:t>
    </w:r>
    <w:r w:rsidR="00464DDE">
      <w:rPr>
        <w:rFonts w:ascii="Verdana" w:hAnsi="Verdana"/>
        <w:sz w:val="16"/>
        <w:lang w:val="en-US"/>
      </w:rPr>
      <w:t xml:space="preserve">- </w:t>
    </w:r>
    <w:r w:rsidR="00464DDE">
      <w:rPr>
        <w:rFonts w:ascii="Verdana" w:hAnsi="Verdana"/>
        <w:sz w:val="16"/>
        <w:lang w:val="en-US"/>
      </w:rPr>
      <w:fldChar w:fldCharType="begin"/>
    </w:r>
    <w:r w:rsidR="00464DDE">
      <w:rPr>
        <w:rFonts w:ascii="Verdana" w:hAnsi="Verdana"/>
        <w:sz w:val="16"/>
        <w:lang w:val="en-US"/>
      </w:rPr>
      <w:instrText xml:space="preserve"> PAGE </w:instrText>
    </w:r>
    <w:r w:rsidR="00464DDE">
      <w:rPr>
        <w:rFonts w:ascii="Verdana" w:hAnsi="Verdana"/>
        <w:sz w:val="16"/>
        <w:lang w:val="en-US"/>
      </w:rPr>
      <w:fldChar w:fldCharType="separate"/>
    </w:r>
    <w:r w:rsidR="00B24738">
      <w:rPr>
        <w:rFonts w:ascii="Verdana" w:hAnsi="Verdana"/>
        <w:noProof/>
        <w:sz w:val="16"/>
        <w:lang w:val="en-US"/>
      </w:rPr>
      <w:t>1</w:t>
    </w:r>
    <w:r w:rsidR="00464DDE">
      <w:rPr>
        <w:rFonts w:ascii="Verdana" w:hAnsi="Verdana"/>
        <w:sz w:val="16"/>
        <w:lang w:val="en-US"/>
      </w:rPr>
      <w:fldChar w:fldCharType="end"/>
    </w:r>
    <w:r w:rsidR="00464DDE">
      <w:rPr>
        <w:rFonts w:ascii="Verdana" w:hAnsi="Verdana"/>
        <w:sz w:val="16"/>
        <w:lang w:val="en-US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5BC19" w14:textId="77777777" w:rsidR="00971E3E" w:rsidRDefault="00971E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1FE21" w14:textId="77777777" w:rsidR="000E093B" w:rsidRDefault="000E093B">
      <w:r>
        <w:separator/>
      </w:r>
    </w:p>
  </w:footnote>
  <w:footnote w:type="continuationSeparator" w:id="0">
    <w:p w14:paraId="346B06FF" w14:textId="77777777" w:rsidR="000E093B" w:rsidRDefault="000E0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DE47E" w14:textId="77777777" w:rsidR="00971E3E" w:rsidRDefault="00971E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DAD6C" w14:textId="07CB9738" w:rsidR="00A732EC" w:rsidRDefault="00A732E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74E21D" wp14:editId="5B3BC3E5">
          <wp:simplePos x="0" y="0"/>
          <wp:positionH relativeFrom="column">
            <wp:posOffset>4338320</wp:posOffset>
          </wp:positionH>
          <wp:positionV relativeFrom="paragraph">
            <wp:posOffset>-139700</wp:posOffset>
          </wp:positionV>
          <wp:extent cx="1553210" cy="387985"/>
          <wp:effectExtent l="0" t="0" r="8890" b="0"/>
          <wp:wrapSquare wrapText="bothSides"/>
          <wp:docPr id="19841539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153999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3210" cy="387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30AB3" w14:textId="77777777" w:rsidR="00971E3E" w:rsidRDefault="00971E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4BC"/>
    <w:multiLevelType w:val="hybridMultilevel"/>
    <w:tmpl w:val="42BA23C2"/>
    <w:lvl w:ilvl="0" w:tplc="040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49126F"/>
    <w:multiLevelType w:val="hybridMultilevel"/>
    <w:tmpl w:val="F19E0090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24A1974"/>
    <w:multiLevelType w:val="hybridMultilevel"/>
    <w:tmpl w:val="79BEDB70"/>
    <w:lvl w:ilvl="0" w:tplc="4C2EDF7E">
      <w:start w:val="13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DBB748A"/>
    <w:multiLevelType w:val="hybridMultilevel"/>
    <w:tmpl w:val="B82053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5159D3"/>
    <w:multiLevelType w:val="hybridMultilevel"/>
    <w:tmpl w:val="BC80062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796B52"/>
    <w:multiLevelType w:val="hybridMultilevel"/>
    <w:tmpl w:val="600C19D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7A30473"/>
    <w:multiLevelType w:val="hybridMultilevel"/>
    <w:tmpl w:val="3C6EBF1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03276909">
    <w:abstractNumId w:val="4"/>
  </w:num>
  <w:num w:numId="2" w16cid:durableId="1695039090">
    <w:abstractNumId w:val="6"/>
  </w:num>
  <w:num w:numId="3" w16cid:durableId="1542012410">
    <w:abstractNumId w:val="3"/>
  </w:num>
  <w:num w:numId="4" w16cid:durableId="1463502777">
    <w:abstractNumId w:val="2"/>
  </w:num>
  <w:num w:numId="5" w16cid:durableId="1419911979">
    <w:abstractNumId w:val="5"/>
  </w:num>
  <w:num w:numId="6" w16cid:durableId="1606032856">
    <w:abstractNumId w:val="1"/>
  </w:num>
  <w:num w:numId="7" w16cid:durableId="48616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78"/>
    <w:rsid w:val="000463F7"/>
    <w:rsid w:val="000659CD"/>
    <w:rsid w:val="000C1C14"/>
    <w:rsid w:val="000E093B"/>
    <w:rsid w:val="000F28DA"/>
    <w:rsid w:val="00155601"/>
    <w:rsid w:val="001662A2"/>
    <w:rsid w:val="00183115"/>
    <w:rsid w:val="001B02BB"/>
    <w:rsid w:val="00211855"/>
    <w:rsid w:val="00296577"/>
    <w:rsid w:val="002C23D4"/>
    <w:rsid w:val="003302F6"/>
    <w:rsid w:val="00346D3F"/>
    <w:rsid w:val="00347C69"/>
    <w:rsid w:val="003D3137"/>
    <w:rsid w:val="00447D7D"/>
    <w:rsid w:val="00464C78"/>
    <w:rsid w:val="00464DDE"/>
    <w:rsid w:val="00593D6F"/>
    <w:rsid w:val="005A55F9"/>
    <w:rsid w:val="005C2C2B"/>
    <w:rsid w:val="00643DC1"/>
    <w:rsid w:val="00663004"/>
    <w:rsid w:val="00676487"/>
    <w:rsid w:val="00676947"/>
    <w:rsid w:val="00692916"/>
    <w:rsid w:val="00734526"/>
    <w:rsid w:val="00741116"/>
    <w:rsid w:val="00776FB3"/>
    <w:rsid w:val="008805CD"/>
    <w:rsid w:val="0089569F"/>
    <w:rsid w:val="008B68E0"/>
    <w:rsid w:val="00942C23"/>
    <w:rsid w:val="00971E3E"/>
    <w:rsid w:val="00A40389"/>
    <w:rsid w:val="00A427DB"/>
    <w:rsid w:val="00A62033"/>
    <w:rsid w:val="00A732EC"/>
    <w:rsid w:val="00A74403"/>
    <w:rsid w:val="00AB2F8E"/>
    <w:rsid w:val="00AB7135"/>
    <w:rsid w:val="00AE54A1"/>
    <w:rsid w:val="00AF2CEC"/>
    <w:rsid w:val="00B24738"/>
    <w:rsid w:val="00B71038"/>
    <w:rsid w:val="00BA11E6"/>
    <w:rsid w:val="00BD1D72"/>
    <w:rsid w:val="00C951A8"/>
    <w:rsid w:val="00D526AE"/>
    <w:rsid w:val="00E4616A"/>
    <w:rsid w:val="00E52D77"/>
    <w:rsid w:val="00EE64EA"/>
    <w:rsid w:val="00F56C5B"/>
    <w:rsid w:val="00F70871"/>
    <w:rsid w:val="00FB1D3F"/>
    <w:rsid w:val="1A946D55"/>
    <w:rsid w:val="2E0277CE"/>
    <w:rsid w:val="52588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07F8B5"/>
  <w15:chartTrackingRefBased/>
  <w15:docId w15:val="{96FAE227-40B6-4AAF-8F9A-85420A3E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ind w:left="360"/>
      <w:outlineLvl w:val="0"/>
    </w:pPr>
    <w:rPr>
      <w:rFonts w:ascii="Tahoma" w:hAnsi="Tahoma" w:cs="Tahoma"/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Verdana" w:hAnsi="Verdana" w:cs="Tahoma"/>
      <w:b/>
      <w:bCs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 w:cs="Tahoma"/>
      <w:b/>
      <w:bCs/>
    </w:rPr>
  </w:style>
  <w:style w:type="paragraph" w:styleId="Subtitle">
    <w:name w:val="Subtitle"/>
    <w:basedOn w:val="Normal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Tahoma" w:hAnsi="Tahoma" w:cs="Tahoma"/>
      <w:b/>
      <w:bCs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rPr>
      <w:rFonts w:ascii="Verdana" w:hAnsi="Verdana" w:cs="Tahoma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Return%20To%20Work%20Form\Citation%20Return%20To%20Work%20Form%20Sept%2005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11C3CE84-25BB-46D4-807D-EA948EE9C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FFA74A-904A-4172-938F-EAC67B716C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E0A5AF-FF0E-44FF-BABB-9159D2E1FBD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Citation Return To Work Form Sept 05.dot</Template>
  <TotalTime>3</TotalTime>
  <Pages>3</Pages>
  <Words>351</Words>
  <Characters>2007</Characters>
  <Application>Microsoft Office Word</Application>
  <DocSecurity>0</DocSecurity>
  <Lines>16</Lines>
  <Paragraphs>4</Paragraphs>
  <ScaleCrop>false</ScaleCrop>
  <Company>Citation Plc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 Return to Work Interview Form Sept 2005</dc:title>
  <dc:subject/>
  <dc:creator>andreaturner</dc:creator>
  <cp:keywords/>
  <cp:lastModifiedBy>kat neale</cp:lastModifiedBy>
  <cp:revision>6</cp:revision>
  <cp:lastPrinted>2025-11-07T01:23:00Z</cp:lastPrinted>
  <dcterms:created xsi:type="dcterms:W3CDTF">2024-06-24T17:44:00Z</dcterms:created>
  <dcterms:modified xsi:type="dcterms:W3CDTF">2026-06-22T14:57:00Z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