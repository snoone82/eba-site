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8" w:type="dxa"/>
        <w:tblBorders>
          <w:top w:val="single" w:sz="24" w:space="0" w:color="auto"/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284" w14:textId="77777777" w:rsidTr="00DE4E03">
        <w:tc>
          <w:tcPr>
            <w:tcW w:w="2610" w:type="dxa"/>
            <w:tcBorders>
              <w:top w:val="single" w:sz="24" w:space="0" w:color="auto"/>
              <w:left w:val="single" w:sz="6" w:space="0" w:color="auto"/>
            </w:tcBorders>
          </w:tcPr>
          <w:p w14:paraId="6B86C27F" w14:textId="02F2A800" w:rsidR="00E723C3" w:rsidRPr="00814936" w:rsidRDefault="00814936">
            <w:pPr>
              <w:pStyle w:val="Informal1"/>
              <w:spacing w:before="240"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240" behindDoc="0" locked="0" layoutInCell="1" allowOverlap="1" wp14:anchorId="3223BCFA" wp14:editId="41B1567A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407670</wp:posOffset>
                  </wp:positionV>
                  <wp:extent cx="1428750" cy="35687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48" w:type="dxa"/>
            <w:gridSpan w:val="4"/>
            <w:shd w:val="pct10" w:color="auto" w:fill="auto"/>
          </w:tcPr>
          <w:p w14:paraId="6B86C280" w14:textId="77777777" w:rsidR="00E723C3" w:rsidRPr="00814936" w:rsidRDefault="00DE4E03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  <w:sz w:val="68"/>
              </w:rPr>
            </w:pPr>
            <w:r w:rsidRPr="00814936">
              <w:rPr>
                <w:rFonts w:ascii="Arial" w:hAnsi="Arial" w:cs="Arial"/>
                <w:b/>
                <w:sz w:val="68"/>
              </w:rPr>
              <w:t xml:space="preserve">Directors Meeting  </w:t>
            </w:r>
          </w:p>
          <w:p w14:paraId="6B86C281" w14:textId="77777777" w:rsidR="00E723C3" w:rsidRPr="00814936" w:rsidRDefault="00E4748D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  <w:r w:rsidRPr="00814936">
              <w:rPr>
                <w:rFonts w:ascii="Arial" w:hAnsi="Arial" w:cs="Arial"/>
                <w:b/>
              </w:rPr>
              <w:fldChar w:fldCharType="begin"/>
            </w:r>
            <w:r w:rsidR="00E723C3" w:rsidRPr="00814936">
              <w:rPr>
                <w:rFonts w:ascii="Arial" w:hAnsi="Arial" w:cs="Arial"/>
                <w:b/>
                <w:caps/>
              </w:rPr>
              <w:instrText>Macrobutton</w:instrText>
            </w:r>
            <w:r w:rsidR="00E723C3" w:rsidRPr="00814936">
              <w:rPr>
                <w:rFonts w:ascii="Arial" w:hAnsi="Arial" w:cs="Arial"/>
                <w:b/>
              </w:rPr>
              <w:instrText xml:space="preserve"> DoFieldClick [Meeting Date]</w:instrText>
            </w:r>
            <w:r w:rsidRPr="00814936">
              <w:rPr>
                <w:rFonts w:ascii="Arial" w:hAnsi="Arial" w:cs="Arial"/>
                <w:b/>
              </w:rPr>
              <w:fldChar w:fldCharType="end"/>
            </w:r>
          </w:p>
          <w:p w14:paraId="6B86C282" w14:textId="77777777" w:rsidR="00E723C3" w:rsidRPr="00814936" w:rsidRDefault="00E4748D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  <w:r w:rsidRPr="00814936">
              <w:rPr>
                <w:rFonts w:ascii="Arial" w:hAnsi="Arial" w:cs="Arial"/>
                <w:b/>
              </w:rPr>
              <w:fldChar w:fldCharType="begin"/>
            </w:r>
            <w:r w:rsidR="00E723C3" w:rsidRPr="00814936">
              <w:rPr>
                <w:rFonts w:ascii="Arial" w:hAnsi="Arial" w:cs="Arial"/>
                <w:b/>
                <w:caps/>
              </w:rPr>
              <w:instrText>Macrobutton</w:instrText>
            </w:r>
            <w:r w:rsidR="00E723C3" w:rsidRPr="00814936">
              <w:rPr>
                <w:rFonts w:ascii="Arial" w:hAnsi="Arial" w:cs="Arial"/>
                <w:b/>
              </w:rPr>
              <w:instrText xml:space="preserve"> DoFieldClick [Meeting Time]</w:instrText>
            </w:r>
            <w:r w:rsidRPr="00814936">
              <w:rPr>
                <w:rFonts w:ascii="Arial" w:hAnsi="Arial" w:cs="Arial"/>
                <w:b/>
              </w:rPr>
              <w:fldChar w:fldCharType="end"/>
            </w:r>
          </w:p>
          <w:p w14:paraId="6B86C283" w14:textId="77777777" w:rsidR="00E723C3" w:rsidRPr="00814936" w:rsidRDefault="00E723C3">
            <w:pPr>
              <w:pStyle w:val="Informal1"/>
              <w:spacing w:before="0" w:after="0"/>
              <w:jc w:val="right"/>
              <w:rPr>
                <w:rFonts w:ascii="Arial" w:hAnsi="Arial" w:cs="Arial"/>
                <w:b/>
              </w:rPr>
            </w:pPr>
          </w:p>
        </w:tc>
      </w:tr>
      <w:tr w:rsidR="00E723C3" w:rsidRPr="00814936" w14:paraId="6B86C286" w14:textId="77777777" w:rsidTr="00DE4E0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</w:tcBorders>
          </w:tcPr>
          <w:p w14:paraId="6B86C285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89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7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Note taker:</w:t>
            </w:r>
          </w:p>
        </w:tc>
        <w:tc>
          <w:tcPr>
            <w:tcW w:w="7848" w:type="dxa"/>
            <w:gridSpan w:val="4"/>
          </w:tcPr>
          <w:p w14:paraId="6B86C288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8C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A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Timekeeper:</w:t>
            </w:r>
          </w:p>
        </w:tc>
        <w:tc>
          <w:tcPr>
            <w:tcW w:w="7848" w:type="dxa"/>
            <w:gridSpan w:val="4"/>
          </w:tcPr>
          <w:p w14:paraId="6B86C28B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8E" w14:textId="77777777" w:rsidTr="00DE4E0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8D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91" w14:textId="77777777" w:rsidTr="00DE4E03"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8F" w14:textId="77777777" w:rsidR="00E723C3" w:rsidRPr="00814936" w:rsidRDefault="00E723C3">
            <w:pPr>
              <w:pStyle w:val="Informal2"/>
              <w:rPr>
                <w:rFonts w:cs="Arial"/>
              </w:rPr>
            </w:pPr>
            <w:r w:rsidRPr="00814936">
              <w:rPr>
                <w:rFonts w:cs="Arial"/>
              </w:rPr>
              <w:t>Attendees:</w:t>
            </w:r>
          </w:p>
        </w:tc>
        <w:tc>
          <w:tcPr>
            <w:tcW w:w="7848" w:type="dxa"/>
            <w:gridSpan w:val="4"/>
          </w:tcPr>
          <w:p w14:paraId="6B86C290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</w:tr>
      <w:tr w:rsidR="00E723C3" w:rsidRPr="00814936" w14:paraId="6B86C293" w14:textId="77777777" w:rsidTr="00DE4E03"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92" w14:textId="77777777" w:rsidR="00E723C3" w:rsidRPr="00814936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E723C3" w:rsidRPr="00814936" w14:paraId="6B86C296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left w:val="single" w:sz="6" w:space="0" w:color="auto"/>
            </w:tcBorders>
            <w:shd w:val="pct10" w:color="auto" w:fill="auto"/>
          </w:tcPr>
          <w:p w14:paraId="6B86C294" w14:textId="77777777" w:rsidR="00E723C3" w:rsidRPr="00814936" w:rsidRDefault="00E723C3">
            <w:pPr>
              <w:pStyle w:val="Informal1"/>
              <w:rPr>
                <w:rFonts w:ascii="Arial" w:hAnsi="Arial" w:cs="Arial"/>
              </w:rPr>
            </w:pPr>
          </w:p>
        </w:tc>
        <w:tc>
          <w:tcPr>
            <w:tcW w:w="7848" w:type="dxa"/>
            <w:gridSpan w:val="4"/>
            <w:shd w:val="pct10" w:color="auto" w:fill="auto"/>
          </w:tcPr>
          <w:p w14:paraId="6B86C295" w14:textId="77777777" w:rsidR="00E723C3" w:rsidRPr="00814936" w:rsidRDefault="00E723C3">
            <w:pPr>
              <w:pStyle w:val="Informal1"/>
              <w:spacing w:before="0" w:after="120"/>
              <w:rPr>
                <w:rFonts w:ascii="Arial" w:hAnsi="Arial" w:cs="Arial"/>
                <w:b/>
                <w:sz w:val="36"/>
              </w:rPr>
            </w:pPr>
            <w:bookmarkStart w:id="0" w:name="MinuteTopic"/>
            <w:bookmarkEnd w:id="0"/>
            <w:r w:rsidRPr="00814936">
              <w:rPr>
                <w:rFonts w:ascii="Arial" w:hAnsi="Arial" w:cs="Arial"/>
                <w:b/>
                <w:sz w:val="36"/>
              </w:rPr>
              <w:t>Agenda topics</w:t>
            </w:r>
          </w:p>
        </w:tc>
      </w:tr>
      <w:tr w:rsidR="00E723C3" w:rsidRPr="00814936" w14:paraId="6B86C29A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97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bookmarkStart w:id="1" w:name="MinuteItems"/>
            <w:bookmarkStart w:id="2" w:name="MinuteTopicSection"/>
            <w:bookmarkEnd w:id="1"/>
            <w:r w:rsidRPr="00814936">
              <w:rPr>
                <w:rFonts w:ascii="Arial" w:hAnsi="Arial" w:cs="Arial"/>
              </w:rPr>
              <w:t>Item A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98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Minutes of last meeting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9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9C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9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3" w:name="MinuteDiscussion"/>
            <w:bookmarkEnd w:id="3"/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9E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9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0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9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2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4" w:name="MinuteConclusion"/>
            <w:bookmarkEnd w:id="4"/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A4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A8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5" w:name="MinuteActionItems"/>
            <w:bookmarkEnd w:id="5"/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A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6" w:name="MinutePersonResponsible"/>
            <w:bookmarkEnd w:id="6"/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A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bookmarkStart w:id="7" w:name="MinuteDeadline"/>
            <w:bookmarkEnd w:id="7"/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AC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0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A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A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4" w14:textId="77777777" w:rsidTr="00DE4E03">
        <w:tblPrEx>
          <w:tblBorders>
            <w:top w:val="none" w:sz="0" w:space="0" w:color="auto"/>
          </w:tblBorders>
        </w:tblPrEx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B1" w14:textId="77777777" w:rsidR="00E723C3" w:rsidRPr="00814936" w:rsidRDefault="00DE4E03">
            <w:pPr>
              <w:pStyle w:val="Informal1"/>
              <w:keepNext/>
              <w:rPr>
                <w:rFonts w:ascii="Arial" w:hAnsi="Arial" w:cs="Arial"/>
              </w:rPr>
            </w:pPr>
            <w:bookmarkStart w:id="8" w:name="MinuteAdditional"/>
            <w:bookmarkEnd w:id="2"/>
            <w:bookmarkEnd w:id="8"/>
            <w:r w:rsidRPr="00814936">
              <w:rPr>
                <w:rFonts w:ascii="Arial" w:hAnsi="Arial" w:cs="Arial"/>
              </w:rPr>
              <w:t xml:space="preserve">Item </w:t>
            </w:r>
            <w:r w:rsidR="00E723C3" w:rsidRPr="00814936">
              <w:rPr>
                <w:rFonts w:ascii="Arial" w:hAnsi="Arial" w:cs="Arial"/>
              </w:rPr>
              <w:t>B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B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IP improvement notices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B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6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B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B8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B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A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BC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BE" w14:textId="77777777" w:rsidTr="00DE4E03">
        <w:tblPrEx>
          <w:tblBorders>
            <w:top w:val="none" w:sz="0" w:space="0" w:color="auto"/>
          </w:tblBorders>
        </w:tblPrEx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BD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C2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B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C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C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C6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C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CA" w14:textId="77777777" w:rsidTr="00DE4E03">
        <w:tblPrEx>
          <w:tblBorders>
            <w:top w:val="none" w:sz="0" w:space="0" w:color="auto"/>
          </w:tblBorders>
        </w:tblPrEx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C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C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2CB" w14:textId="77777777" w:rsidR="00E723C3" w:rsidRPr="00814936" w:rsidRDefault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2CF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C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C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CD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Any non-conformance reports in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C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D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D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D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D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D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D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D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D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E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D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E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E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E3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E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7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0B40386B" w14:textId="77777777" w:rsidR="00E723C3" w:rsidRDefault="00E723C3">
            <w:pPr>
              <w:pStyle w:val="Informal1"/>
              <w:rPr>
                <w:rFonts w:ascii="Arial" w:hAnsi="Arial" w:cs="Arial"/>
                <w:sz w:val="8"/>
              </w:rPr>
            </w:pPr>
          </w:p>
          <w:p w14:paraId="6B86C2E6" w14:textId="39C11240" w:rsidR="003F090F" w:rsidRPr="003F090F" w:rsidRDefault="003F090F" w:rsidP="003F090F">
            <w:pPr>
              <w:tabs>
                <w:tab w:val="left" w:pos="6795"/>
              </w:tabs>
            </w:pPr>
            <w:r>
              <w:tab/>
            </w:r>
          </w:p>
        </w:tc>
      </w:tr>
      <w:tr w:rsidR="00E723C3" w:rsidRPr="00814936" w14:paraId="6B86C2EB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2E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D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E9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All aspects of the ISO file and system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2E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ED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2E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2EF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2E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2F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2F9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2F7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2F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2F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B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2F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2FF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5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0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E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03" w14:textId="77777777" w:rsidR="00E723C3" w:rsidRPr="00814936" w:rsidRDefault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Review all company policies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0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7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0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09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0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B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0D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C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0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0E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3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0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11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12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1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4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5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16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8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19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1A" w14:textId="77777777" w:rsidR="00E723C3" w:rsidRPr="00814936" w:rsidRDefault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1F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1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F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1D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Customer satisfaction surveys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1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2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2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2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2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2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2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2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2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3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2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3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3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9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3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G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37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 xml:space="preserve">Any </w:t>
            </w:r>
            <w:r w:rsidR="004A2912" w:rsidRPr="00814936">
              <w:rPr>
                <w:rFonts w:ascii="Arial" w:hAnsi="Arial" w:cs="Arial"/>
              </w:rPr>
              <w:t xml:space="preserve">customer </w:t>
            </w:r>
            <w:r w:rsidRPr="00814936">
              <w:rPr>
                <w:rFonts w:ascii="Arial" w:hAnsi="Arial" w:cs="Arial"/>
              </w:rPr>
              <w:t>complaints</w:t>
            </w:r>
            <w:r w:rsidR="00E723C3" w:rsidRPr="00814936">
              <w:rPr>
                <w:rFonts w:ascii="Arial" w:hAnsi="Arial" w:cs="Arial"/>
              </w:rPr>
              <w:t xml:space="preserve">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3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B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3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3D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3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3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3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4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4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4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4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4F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4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4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350" w14:textId="77777777" w:rsidR="00E723C3" w:rsidRPr="00814936" w:rsidRDefault="00E723C3" w:rsidP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footerReference w:type="default" r:id="rId16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E723C3" w:rsidRPr="00814936" w14:paraId="6B86C354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5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H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52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Future of the business including new technologies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5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6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5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58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5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5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5E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5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2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5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6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6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66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6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6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6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6C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6B" w14:textId="77777777" w:rsidR="00E723C3" w:rsidRPr="00814936" w:rsidRDefault="00E723C3" w:rsidP="00E723C3">
            <w:pPr>
              <w:pStyle w:val="Informal1"/>
              <w:rPr>
                <w:rFonts w:ascii="Arial" w:hAnsi="Arial" w:cs="Arial"/>
                <w:sz w:val="8"/>
              </w:rPr>
            </w:pPr>
          </w:p>
        </w:tc>
      </w:tr>
      <w:tr w:rsidR="00D05A09" w:rsidRPr="00814936" w14:paraId="6B86C36F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6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I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6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New news for the website and the website in general</w:t>
            </w:r>
          </w:p>
        </w:tc>
      </w:tr>
      <w:tr w:rsidR="00E723C3" w:rsidRPr="00814936" w14:paraId="6B86C371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7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73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7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7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79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7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7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7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7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81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7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5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8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8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9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8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J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87" w14:textId="77777777" w:rsidR="00E723C3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Any health and safety incidents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8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B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8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8D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8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8F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8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9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7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4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9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9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9B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A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9F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9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9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A2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A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K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A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Training requirements of the company against the qualifications in the matrix</w:t>
            </w:r>
          </w:p>
        </w:tc>
      </w:tr>
      <w:tr w:rsidR="00E723C3" w:rsidRPr="00814936" w14:paraId="6B86C3A4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A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A6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A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A8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A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A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A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B0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A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AE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A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B4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2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B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B8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B6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B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3B9" w14:textId="77777777" w:rsidR="00E723C3" w:rsidRPr="00814936" w:rsidRDefault="00E723C3" w:rsidP="00E723C3">
      <w:pPr>
        <w:pStyle w:val="Informal1"/>
        <w:rPr>
          <w:rFonts w:ascii="Arial" w:hAnsi="Arial" w:cs="Arial"/>
          <w:sz w:val="8"/>
        </w:rPr>
        <w:sectPr w:rsidR="00E723C3" w:rsidRPr="00814936" w:rsidSect="00E723C3">
          <w:footerReference w:type="default" r:id="rId17"/>
          <w:type w:val="continuous"/>
          <w:pgSz w:w="11906" w:h="16838" w:code="1"/>
          <w:pgMar w:top="426" w:right="1077" w:bottom="261" w:left="1077" w:header="720" w:footer="93" w:gutter="0"/>
          <w:paperSrc w:first="15" w:other="15"/>
          <w:cols w:space="720"/>
          <w:docGrid w:linePitch="272"/>
        </w:sect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1642"/>
        <w:gridCol w:w="1191"/>
        <w:gridCol w:w="1437"/>
      </w:tblGrid>
      <w:tr w:rsidR="00D05A09" w:rsidRPr="00814936" w14:paraId="6B86C3BC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B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Item L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3B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New employees and their salaries plus any salary changes from the QA file</w:t>
            </w:r>
          </w:p>
        </w:tc>
      </w:tr>
      <w:tr w:rsidR="00E723C3" w:rsidRPr="00814936" w14:paraId="6B86C3BE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B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E723C3" w:rsidRPr="00814936" w14:paraId="6B86C3C0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B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2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4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3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E723C3" w:rsidRPr="00814936" w14:paraId="6B86C3C6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5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C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7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C8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C9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E723C3" w:rsidRPr="00814936" w14:paraId="6B86C3CE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B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C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CD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E723C3" w:rsidRPr="00814936" w14:paraId="6B86C3D2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CF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D0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1" w14:textId="77777777" w:rsidR="00E723C3" w:rsidRPr="00814936" w:rsidRDefault="00E723C3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4" w14:textId="77777777" w:rsidTr="00E723C3">
        <w:tblPrEx>
          <w:tblBorders>
            <w:top w:val="single" w:sz="24" w:space="0" w:color="auto"/>
          </w:tblBorders>
        </w:tblPrEx>
        <w:trPr>
          <w:cantSplit/>
        </w:trPr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D3" w14:textId="77777777" w:rsidR="00D05A09" w:rsidRPr="00814936" w:rsidRDefault="00D05A09" w:rsidP="00D05A09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M</w:t>
            </w:r>
          </w:p>
        </w:tc>
      </w:tr>
      <w:tr w:rsidR="00D05A09" w:rsidRPr="00814936" w14:paraId="6B86C3D8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D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D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Exit interviews of old employees from the QA file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D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A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D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3DC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D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DE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0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D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3E2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6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E4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E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3EA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8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EE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E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E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2" w14:textId="77777777" w:rsidTr="00E723C3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3E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N</w:t>
            </w:r>
          </w:p>
        </w:tc>
        <w:tc>
          <w:tcPr>
            <w:tcW w:w="5220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F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Review all credit terms and limits from suppliers</w:t>
            </w:r>
          </w:p>
        </w:tc>
        <w:tc>
          <w:tcPr>
            <w:tcW w:w="2628" w:type="dxa"/>
            <w:gridSpan w:val="2"/>
            <w:tcBorders>
              <w:top w:val="single" w:sz="12" w:space="0" w:color="auto"/>
            </w:tcBorders>
            <w:shd w:val="pct12" w:color="auto" w:fill="auto"/>
          </w:tcPr>
          <w:p w14:paraId="6B86C3F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4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3F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3F6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3F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8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3FA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3FC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3F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0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3FD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3F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3FF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404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1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2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03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8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5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0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0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0B" w14:textId="77777777" w:rsidTr="00D05A09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09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O</w:t>
            </w:r>
          </w:p>
        </w:tc>
        <w:tc>
          <w:tcPr>
            <w:tcW w:w="7848" w:type="dxa"/>
            <w:gridSpan w:val="4"/>
            <w:tcBorders>
              <w:top w:val="single" w:sz="12" w:space="0" w:color="auto"/>
            </w:tcBorders>
            <w:shd w:val="pct12" w:color="auto" w:fill="auto"/>
          </w:tcPr>
          <w:p w14:paraId="6B86C40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 xml:space="preserve">Review </w:t>
            </w:r>
            <w:r w:rsidR="00963660" w:rsidRPr="00814936">
              <w:rPr>
                <w:rFonts w:ascii="Arial" w:hAnsi="Arial" w:cs="Arial"/>
                <w:lang w:val="en-GB"/>
              </w:rPr>
              <w:t xml:space="preserve">order book, bad debt liability, </w:t>
            </w:r>
            <w:r w:rsidRPr="00814936">
              <w:rPr>
                <w:rFonts w:ascii="Arial" w:hAnsi="Arial" w:cs="Arial"/>
                <w:lang w:val="en-GB"/>
              </w:rPr>
              <w:t>overhead, cost cutting and targets for the coming period</w:t>
            </w:r>
          </w:p>
        </w:tc>
      </w:tr>
      <w:tr w:rsidR="00D05A09" w:rsidRPr="00814936" w14:paraId="6B86C40D" w14:textId="77777777" w:rsidTr="00E723C3">
        <w:tc>
          <w:tcPr>
            <w:tcW w:w="10458" w:type="dxa"/>
            <w:gridSpan w:val="5"/>
            <w:tcBorders>
              <w:left w:val="single" w:sz="6" w:space="0" w:color="auto"/>
            </w:tcBorders>
          </w:tcPr>
          <w:p w14:paraId="6B86C40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D05A09" w:rsidRPr="00814936" w14:paraId="6B86C40F" w14:textId="77777777" w:rsidTr="00E723C3">
        <w:tc>
          <w:tcPr>
            <w:tcW w:w="10458" w:type="dxa"/>
            <w:gridSpan w:val="5"/>
            <w:tcBorders>
              <w:left w:val="single" w:sz="6" w:space="0" w:color="auto"/>
              <w:bottom w:val="nil"/>
            </w:tcBorders>
          </w:tcPr>
          <w:p w14:paraId="6B86C40E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1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0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3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2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D05A09" w:rsidRPr="00814936" w14:paraId="6B86C415" w14:textId="77777777" w:rsidTr="00E723C3">
        <w:tc>
          <w:tcPr>
            <w:tcW w:w="1045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4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D05A09" w:rsidRPr="00814936" w14:paraId="6B86C419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6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lastRenderedPageBreak/>
              <w:t>Action items:</w:t>
            </w:r>
          </w:p>
        </w:tc>
        <w:tc>
          <w:tcPr>
            <w:tcW w:w="2833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17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18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D05A09" w:rsidRPr="00814936" w14:paraId="6B86C41D" w14:textId="77777777" w:rsidTr="00E723C3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A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1B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1C" w14:textId="77777777" w:rsidR="00D05A09" w:rsidRPr="00814936" w:rsidRDefault="00D05A09" w:rsidP="00E723C3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1E" w14:textId="77777777" w:rsidR="00DE4E03" w:rsidRPr="00814936" w:rsidRDefault="00DE4E03">
      <w:pPr>
        <w:rPr>
          <w:rFonts w:ascii="Arial" w:hAnsi="Arial" w:cs="Arial"/>
        </w:r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2833"/>
        <w:gridCol w:w="1437"/>
      </w:tblGrid>
      <w:tr w:rsidR="004A2912" w:rsidRPr="00814936" w14:paraId="6B86C421" w14:textId="77777777" w:rsidTr="00AA0480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1F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P</w:t>
            </w:r>
          </w:p>
        </w:tc>
        <w:tc>
          <w:tcPr>
            <w:tcW w:w="7848" w:type="dxa"/>
            <w:gridSpan w:val="3"/>
            <w:tcBorders>
              <w:top w:val="single" w:sz="12" w:space="0" w:color="auto"/>
            </w:tcBorders>
            <w:shd w:val="pct12" w:color="auto" w:fill="auto"/>
          </w:tcPr>
          <w:p w14:paraId="6B86C420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Any other business</w:t>
            </w:r>
          </w:p>
        </w:tc>
      </w:tr>
      <w:tr w:rsidR="004A2912" w:rsidRPr="00814936" w14:paraId="6B86C423" w14:textId="77777777" w:rsidTr="00AA0480">
        <w:tc>
          <w:tcPr>
            <w:tcW w:w="10458" w:type="dxa"/>
            <w:gridSpan w:val="4"/>
            <w:tcBorders>
              <w:left w:val="single" w:sz="6" w:space="0" w:color="auto"/>
            </w:tcBorders>
          </w:tcPr>
          <w:p w14:paraId="6B86C422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4A2912" w:rsidRPr="00814936" w14:paraId="6B86C425" w14:textId="77777777" w:rsidTr="00AA0480">
        <w:tc>
          <w:tcPr>
            <w:tcW w:w="10458" w:type="dxa"/>
            <w:gridSpan w:val="4"/>
            <w:tcBorders>
              <w:left w:val="single" w:sz="6" w:space="0" w:color="auto"/>
              <w:bottom w:val="nil"/>
            </w:tcBorders>
          </w:tcPr>
          <w:p w14:paraId="6B86C424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7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6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9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8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4A2912" w:rsidRPr="00814936" w14:paraId="6B86C42B" w14:textId="77777777" w:rsidTr="00AA0480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2A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2F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2C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2D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2E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4A2912" w:rsidRPr="00814936" w14:paraId="6B86C433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0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1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32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4A2912" w:rsidRPr="00814936" w14:paraId="6B86C437" w14:textId="77777777" w:rsidTr="00AA0480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4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35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36" w14:textId="77777777" w:rsidR="004A2912" w:rsidRPr="00814936" w:rsidRDefault="004A2912" w:rsidP="00E27450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38" w14:textId="77777777" w:rsidR="004A2912" w:rsidRPr="00814936" w:rsidRDefault="004A2912" w:rsidP="004A2912">
      <w:pPr>
        <w:rPr>
          <w:rFonts w:ascii="Arial" w:hAnsi="Arial" w:cs="Arial"/>
        </w:rPr>
      </w:pPr>
    </w:p>
    <w:tbl>
      <w:tblPr>
        <w:tblW w:w="10458" w:type="dxa"/>
        <w:tblBorders>
          <w:right w:val="single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3578"/>
        <w:gridCol w:w="2833"/>
        <w:gridCol w:w="1437"/>
      </w:tblGrid>
      <w:tr w:rsidR="00AA0480" w:rsidRPr="00814936" w14:paraId="6B86C43B" w14:textId="77777777" w:rsidTr="006A2D7C">
        <w:tc>
          <w:tcPr>
            <w:tcW w:w="2610" w:type="dxa"/>
            <w:tcBorders>
              <w:top w:val="single" w:sz="12" w:space="0" w:color="auto"/>
              <w:left w:val="single" w:sz="6" w:space="0" w:color="auto"/>
            </w:tcBorders>
            <w:shd w:val="pct12" w:color="auto" w:fill="auto"/>
          </w:tcPr>
          <w:p w14:paraId="6B86C439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Item Q</w:t>
            </w:r>
          </w:p>
        </w:tc>
        <w:tc>
          <w:tcPr>
            <w:tcW w:w="7848" w:type="dxa"/>
            <w:gridSpan w:val="3"/>
            <w:tcBorders>
              <w:top w:val="single" w:sz="12" w:space="0" w:color="auto"/>
            </w:tcBorders>
            <w:shd w:val="pct12" w:color="auto" w:fill="auto"/>
          </w:tcPr>
          <w:p w14:paraId="6B86C43A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  <w:lang w:val="en-GB"/>
              </w:rPr>
              <w:t>Any external audit reports</w:t>
            </w:r>
          </w:p>
        </w:tc>
      </w:tr>
      <w:tr w:rsidR="00AA0480" w:rsidRPr="00814936" w14:paraId="6B86C43D" w14:textId="77777777" w:rsidTr="006A2D7C">
        <w:tc>
          <w:tcPr>
            <w:tcW w:w="10458" w:type="dxa"/>
            <w:gridSpan w:val="4"/>
            <w:tcBorders>
              <w:left w:val="single" w:sz="6" w:space="0" w:color="auto"/>
            </w:tcBorders>
          </w:tcPr>
          <w:p w14:paraId="6B86C43C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Discussion:</w:t>
            </w:r>
          </w:p>
        </w:tc>
      </w:tr>
      <w:tr w:rsidR="00AA0480" w:rsidRPr="00814936" w14:paraId="6B86C43F" w14:textId="77777777" w:rsidTr="006A2D7C">
        <w:tc>
          <w:tcPr>
            <w:tcW w:w="10458" w:type="dxa"/>
            <w:gridSpan w:val="4"/>
            <w:tcBorders>
              <w:left w:val="single" w:sz="6" w:space="0" w:color="auto"/>
              <w:bottom w:val="nil"/>
            </w:tcBorders>
          </w:tcPr>
          <w:p w14:paraId="6B86C43E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1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0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3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2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Conclusions:</w:t>
            </w:r>
          </w:p>
        </w:tc>
      </w:tr>
      <w:tr w:rsidR="00AA0480" w:rsidRPr="00814936" w14:paraId="6B86C445" w14:textId="77777777" w:rsidTr="006A2D7C">
        <w:tc>
          <w:tcPr>
            <w:tcW w:w="1045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4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49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6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Action items:</w:t>
            </w: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6B86C447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Person responsible:</w:t>
            </w: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nil"/>
              <w:right w:val="single" w:sz="24" w:space="0" w:color="auto"/>
            </w:tcBorders>
          </w:tcPr>
          <w:p w14:paraId="6B86C448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  <w:r w:rsidRPr="00814936">
              <w:rPr>
                <w:rFonts w:ascii="Arial" w:hAnsi="Arial" w:cs="Arial"/>
              </w:rPr>
              <w:t>Deadline:</w:t>
            </w:r>
          </w:p>
        </w:tc>
      </w:tr>
      <w:tr w:rsidR="00AA0480" w:rsidRPr="00814936" w14:paraId="6B86C44D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A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B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nil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4C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  <w:tr w:rsidR="00AA0480" w:rsidRPr="00814936" w14:paraId="6B86C451" w14:textId="77777777" w:rsidTr="006A2D7C">
        <w:tc>
          <w:tcPr>
            <w:tcW w:w="61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E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28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C44F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  <w:tc>
          <w:tcPr>
            <w:tcW w:w="1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4" w:space="0" w:color="auto"/>
            </w:tcBorders>
          </w:tcPr>
          <w:p w14:paraId="6B86C450" w14:textId="77777777" w:rsidR="00AA0480" w:rsidRPr="00814936" w:rsidRDefault="00AA0480" w:rsidP="006A2D7C">
            <w:pPr>
              <w:pStyle w:val="Informal1"/>
              <w:keepNext/>
              <w:rPr>
                <w:rFonts w:ascii="Arial" w:hAnsi="Arial" w:cs="Arial"/>
              </w:rPr>
            </w:pPr>
          </w:p>
        </w:tc>
      </w:tr>
    </w:tbl>
    <w:p w14:paraId="6B86C452" w14:textId="77777777" w:rsidR="004A2912" w:rsidRPr="00814936" w:rsidRDefault="004A2912">
      <w:pPr>
        <w:rPr>
          <w:rFonts w:ascii="Arial" w:hAnsi="Arial" w:cs="Arial"/>
        </w:rPr>
      </w:pPr>
    </w:p>
    <w:sectPr w:rsidR="004A2912" w:rsidRPr="00814936" w:rsidSect="00E723C3">
      <w:footerReference w:type="default" r:id="rId18"/>
      <w:type w:val="continuous"/>
      <w:pgSz w:w="11906" w:h="16838" w:code="1"/>
      <w:pgMar w:top="720" w:right="1077" w:bottom="261" w:left="1077" w:header="720" w:footer="93" w:gutter="0"/>
      <w:paperSrc w:first="15" w:other="15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45E8" w14:textId="77777777" w:rsidR="00BC3139" w:rsidRDefault="00BC3139" w:rsidP="00E723C3">
      <w:r>
        <w:separator/>
      </w:r>
    </w:p>
  </w:endnote>
  <w:endnote w:type="continuationSeparator" w:id="0">
    <w:p w14:paraId="3790A866" w14:textId="77777777" w:rsidR="00BC3139" w:rsidRDefault="00BC3139" w:rsidP="00E7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F21A2" w14:textId="77777777" w:rsidR="001D0B1D" w:rsidRDefault="001D0B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A" w14:textId="21A700EB" w:rsidR="00D05A09" w:rsidRPr="003F090F" w:rsidRDefault="003F090F">
    <w:pPr>
      <w:pStyle w:val="Footer"/>
      <w:rPr>
        <w:rFonts w:ascii="Arial" w:hAnsi="Arial" w:cs="Arial"/>
        <w:sz w:val="18"/>
        <w:szCs w:val="18"/>
        <w:lang w:val="en-GB"/>
      </w:rPr>
    </w:pPr>
    <w:r w:rsidRPr="003F090F">
      <w:rPr>
        <w:rFonts w:ascii="Arial" w:hAnsi="Arial" w:cs="Arial"/>
        <w:sz w:val="18"/>
        <w:szCs w:val="18"/>
        <w:lang w:val="en-GB"/>
      </w:rPr>
      <w:t>IP-02-01-</w:t>
    </w:r>
    <w:r>
      <w:rPr>
        <w:rFonts w:ascii="Arial" w:hAnsi="Arial" w:cs="Arial"/>
        <w:sz w:val="18"/>
        <w:szCs w:val="18"/>
        <w:lang w:val="en-GB"/>
      </w:rPr>
      <w:t>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D7F4" w14:textId="77777777" w:rsidR="001D0B1D" w:rsidRDefault="001D0B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C" w14:textId="7A315A07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E" w14:textId="1103A5BF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C45F" w14:textId="77777777" w:rsidR="00D05A09" w:rsidRDefault="00D05A09">
    <w:pPr>
      <w:pStyle w:val="Footer"/>
    </w:pPr>
  </w:p>
  <w:p w14:paraId="6B86C460" w14:textId="53FA3ADF" w:rsidR="00D05A09" w:rsidRPr="00E723C3" w:rsidRDefault="00D05A09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27E4" w14:textId="77777777" w:rsidR="00BC3139" w:rsidRDefault="00BC3139" w:rsidP="00E723C3">
      <w:r>
        <w:separator/>
      </w:r>
    </w:p>
  </w:footnote>
  <w:footnote w:type="continuationSeparator" w:id="0">
    <w:p w14:paraId="2744954B" w14:textId="77777777" w:rsidR="00BC3139" w:rsidRDefault="00BC3139" w:rsidP="00E72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34ED" w14:textId="77777777" w:rsidR="001D0B1D" w:rsidRDefault="001D0B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618E" w14:textId="77777777" w:rsidR="001D0B1D" w:rsidRDefault="001D0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D5C8" w14:textId="77777777" w:rsidR="001D0B1D" w:rsidRDefault="001D0B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E03"/>
    <w:rsid w:val="000208B2"/>
    <w:rsid w:val="00026BEF"/>
    <w:rsid w:val="001D0B1D"/>
    <w:rsid w:val="002E78D6"/>
    <w:rsid w:val="003F090F"/>
    <w:rsid w:val="004A2912"/>
    <w:rsid w:val="007B180F"/>
    <w:rsid w:val="00814936"/>
    <w:rsid w:val="00906CA5"/>
    <w:rsid w:val="00963660"/>
    <w:rsid w:val="00AA0480"/>
    <w:rsid w:val="00BC3139"/>
    <w:rsid w:val="00BF64C9"/>
    <w:rsid w:val="00D05A09"/>
    <w:rsid w:val="00D9473F"/>
    <w:rsid w:val="00DA5AFC"/>
    <w:rsid w:val="00DE4E03"/>
    <w:rsid w:val="00E4748D"/>
    <w:rsid w:val="00E7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6C27F"/>
  <w15:docId w15:val="{6D4F285B-7BA7-47A7-9B3B-3E24C0A0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C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formal1">
    <w:name w:val="Informal1"/>
    <w:basedOn w:val="Normal"/>
    <w:rsid w:val="00BF64C9"/>
    <w:pPr>
      <w:spacing w:before="60" w:after="60"/>
    </w:pPr>
    <w:rPr>
      <w:sz w:val="24"/>
    </w:rPr>
  </w:style>
  <w:style w:type="paragraph" w:customStyle="1" w:styleId="Informal2">
    <w:name w:val="Informal2"/>
    <w:basedOn w:val="Informal1"/>
    <w:rsid w:val="00BF64C9"/>
    <w:rPr>
      <w:rFonts w:ascii="Arial" w:hAnsi="Arial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3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3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23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3C3"/>
  </w:style>
  <w:style w:type="paragraph" w:styleId="Footer">
    <w:name w:val="footer"/>
    <w:basedOn w:val="Normal"/>
    <w:link w:val="FooterChar"/>
    <w:uiPriority w:val="99"/>
    <w:unhideWhenUsed/>
    <w:rsid w:val="00E723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rk\Application%20Data\Microsoft\Templates\Meeting%20minut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BC0289-73BD-4C6F-A85D-5AFAA59F5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1CE746-343C-4546-AA4E-924925451A0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00E485D-F7BA-4761-AD99-144B69CB97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minutes.dot</Template>
  <TotalTime>2</TotalTime>
  <Pages>6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6</cp:revision>
  <cp:lastPrinted>1900-01-01T00:00:00Z</cp:lastPrinted>
  <dcterms:created xsi:type="dcterms:W3CDTF">2011-05-05T16:42:00Z</dcterms:created>
  <dcterms:modified xsi:type="dcterms:W3CDTF">2026-06-22T15:04:00Z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TC010764861033</vt:lpwstr>
  </property>
  <property fmtid="{D5CDD505-2E9C-101B-9397-08002B2CF9AE}" pid="3" name="ContentTypeId">
    <vt:lpwstr>0x01010001602292AB956749AB9C07AF01C808F9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