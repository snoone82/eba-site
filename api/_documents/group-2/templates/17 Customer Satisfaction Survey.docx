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B3DA6" w14:textId="77777777" w:rsidR="007C4C7D" w:rsidRPr="00A539CD" w:rsidRDefault="007C4C7D">
      <w:pPr>
        <w:rPr>
          <w:rFonts w:ascii="Arial" w:hAnsi="Arial" w:cs="Arial"/>
        </w:rPr>
      </w:pPr>
    </w:p>
    <w:tbl>
      <w:tblPr>
        <w:tblW w:w="10069" w:type="dxa"/>
        <w:jc w:val="center"/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000" w:firstRow="0" w:lastRow="0" w:firstColumn="0" w:lastColumn="0" w:noHBand="0" w:noVBand="0"/>
      </w:tblPr>
      <w:tblGrid>
        <w:gridCol w:w="7549"/>
        <w:gridCol w:w="504"/>
        <w:gridCol w:w="504"/>
        <w:gridCol w:w="504"/>
        <w:gridCol w:w="504"/>
        <w:gridCol w:w="504"/>
      </w:tblGrid>
      <w:tr w:rsidR="00D91840" w:rsidRPr="00A539CD" w14:paraId="7963E41A" w14:textId="77777777" w:rsidTr="006F60B9">
        <w:trPr>
          <w:trHeight w:val="691"/>
          <w:tblHeader/>
          <w:jc w:val="center"/>
        </w:trPr>
        <w:tc>
          <w:tcPr>
            <w:tcW w:w="10069" w:type="dxa"/>
            <w:gridSpan w:val="6"/>
            <w:tcBorders>
              <w:bottom w:val="single" w:sz="4" w:space="0" w:color="auto"/>
            </w:tcBorders>
            <w:vAlign w:val="bottom"/>
          </w:tcPr>
          <w:p w14:paraId="7963E419" w14:textId="77777777" w:rsidR="00D91840" w:rsidRPr="00A539CD" w:rsidRDefault="00797054" w:rsidP="00DF29B3">
            <w:pPr>
              <w:pStyle w:val="Heading1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Customer Satisfaction</w:t>
            </w:r>
            <w:r w:rsidR="00D91840" w:rsidRPr="00A539CD">
              <w:rPr>
                <w:rFonts w:ascii="Arial" w:hAnsi="Arial" w:cs="Arial"/>
              </w:rPr>
              <w:t xml:space="preserve"> </w:t>
            </w:r>
            <w:r w:rsidR="003B4B31" w:rsidRPr="00A539CD">
              <w:rPr>
                <w:rFonts w:ascii="Arial" w:hAnsi="Arial" w:cs="Arial"/>
              </w:rPr>
              <w:t>Survey</w:t>
            </w:r>
          </w:p>
        </w:tc>
      </w:tr>
      <w:tr w:rsidR="00864C6B" w:rsidRPr="00A539CD" w14:paraId="7963E41D" w14:textId="77777777" w:rsidTr="006F60B9">
        <w:trPr>
          <w:trHeight w:val="180"/>
          <w:jc w:val="center"/>
        </w:trPr>
        <w:tc>
          <w:tcPr>
            <w:tcW w:w="75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63E41B" w14:textId="77777777" w:rsidR="00864C6B" w:rsidRPr="00A539CD" w:rsidRDefault="002B2E70" w:rsidP="00DF29B3">
            <w:pPr>
              <w:pStyle w:val="Heading2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 xml:space="preserve">Description </w:t>
            </w:r>
            <w:r w:rsidR="00864C6B" w:rsidRPr="00A539CD">
              <w:rPr>
                <w:rFonts w:ascii="Arial" w:hAnsi="Arial" w:cs="Arial"/>
              </w:rPr>
              <w:t>of Survey Item</w:t>
            </w:r>
          </w:p>
        </w:tc>
        <w:tc>
          <w:tcPr>
            <w:tcW w:w="2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63E41C" w14:textId="6B7DF42A" w:rsidR="00864C6B" w:rsidRPr="00A539CD" w:rsidRDefault="00664539" w:rsidP="00864C6B">
            <w:pPr>
              <w:pStyle w:val="Heading3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SCALE</w:t>
            </w:r>
          </w:p>
        </w:tc>
      </w:tr>
      <w:tr w:rsidR="002076B8" w:rsidRPr="00A539CD" w14:paraId="7963E422" w14:textId="77777777" w:rsidTr="006F60B9">
        <w:trPr>
          <w:cantSplit/>
          <w:trHeight w:val="1239"/>
          <w:jc w:val="center"/>
        </w:trPr>
        <w:tc>
          <w:tcPr>
            <w:tcW w:w="75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E41E" w14:textId="77777777" w:rsidR="00864C6B" w:rsidRPr="00A539CD" w:rsidRDefault="00864C6B" w:rsidP="00DF29B3">
            <w:pPr>
              <w:pStyle w:val="Heading2"/>
              <w:rPr>
                <w:rFonts w:ascii="Arial" w:hAnsi="Arial" w:cs="Arial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87" w:type="dxa"/>
            </w:tcMar>
            <w:textDirection w:val="tbRl"/>
            <w:vAlign w:val="center"/>
          </w:tcPr>
          <w:p w14:paraId="02B68561" w14:textId="67E728A4" w:rsidR="00664539" w:rsidRPr="00A539CD" w:rsidRDefault="00864C6B" w:rsidP="00664539">
            <w:pPr>
              <w:pStyle w:val="Heading3"/>
              <w:ind w:left="113" w:right="113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Poo</w:t>
            </w:r>
            <w:r w:rsidR="00664539" w:rsidRPr="00A539CD">
              <w:rPr>
                <w:rFonts w:ascii="Arial" w:hAnsi="Arial" w:cs="Arial"/>
              </w:rPr>
              <w:t>r</w:t>
            </w:r>
          </w:p>
          <w:p w14:paraId="7963E41F" w14:textId="2A0F14E4" w:rsidR="00864C6B" w:rsidRPr="00A539CD" w:rsidRDefault="00864C6B" w:rsidP="00664539">
            <w:pPr>
              <w:pStyle w:val="Heading3"/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1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tbRl"/>
            <w:vAlign w:val="center"/>
          </w:tcPr>
          <w:p w14:paraId="7963E420" w14:textId="65CC4104" w:rsidR="00864C6B" w:rsidRPr="00A539CD" w:rsidRDefault="00664539" w:rsidP="00664539">
            <w:pPr>
              <w:pStyle w:val="Heading3"/>
              <w:ind w:left="113" w:right="113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Good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73" w:type="dxa"/>
              <w:right w:w="202" w:type="dxa"/>
            </w:tcMar>
            <w:textDirection w:val="tbRl"/>
            <w:vAlign w:val="center"/>
          </w:tcPr>
          <w:p w14:paraId="7963E421" w14:textId="77777777" w:rsidR="00864C6B" w:rsidRPr="00A539CD" w:rsidRDefault="00864C6B" w:rsidP="00664539">
            <w:pPr>
              <w:pStyle w:val="Heading3"/>
              <w:ind w:left="113" w:right="113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Excellent</w:t>
            </w:r>
          </w:p>
        </w:tc>
      </w:tr>
      <w:tr w:rsidR="002076B8" w:rsidRPr="00A539CD" w14:paraId="7963E429" w14:textId="77777777" w:rsidTr="006F60B9">
        <w:trPr>
          <w:trHeight w:val="360"/>
          <w:jc w:val="center"/>
        </w:trPr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E423" w14:textId="77777777" w:rsidR="00D91840" w:rsidRPr="00A539CD" w:rsidRDefault="00797054" w:rsidP="00342BB9">
            <w:pPr>
              <w:pStyle w:val="NumberedList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Was your quotation received on time?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24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25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26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27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28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5</w:t>
            </w:r>
          </w:p>
        </w:tc>
      </w:tr>
      <w:tr w:rsidR="002076B8" w:rsidRPr="00A539CD" w14:paraId="7963E430" w14:textId="77777777" w:rsidTr="006F60B9">
        <w:trPr>
          <w:trHeight w:val="360"/>
          <w:jc w:val="center"/>
        </w:trPr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E42A" w14:textId="77777777" w:rsidR="00D91840" w:rsidRPr="00A539CD" w:rsidRDefault="00797054" w:rsidP="00342BB9">
            <w:pPr>
              <w:pStyle w:val="NumberedList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Was our quotation detailed enough?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2B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2C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2D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2E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2F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5</w:t>
            </w:r>
          </w:p>
        </w:tc>
      </w:tr>
      <w:tr w:rsidR="002076B8" w:rsidRPr="00A539CD" w14:paraId="7963E437" w14:textId="77777777" w:rsidTr="006F60B9">
        <w:trPr>
          <w:trHeight w:val="360"/>
          <w:jc w:val="center"/>
        </w:trPr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E431" w14:textId="3F6C2806" w:rsidR="00D91840" w:rsidRPr="00A539CD" w:rsidRDefault="00797054" w:rsidP="00342BB9">
            <w:pPr>
              <w:pStyle w:val="NumberedList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How well w</w:t>
            </w:r>
            <w:r w:rsidR="00EB41C5" w:rsidRPr="00A539CD">
              <w:rPr>
                <w:rFonts w:ascii="Arial" w:hAnsi="Arial" w:cs="Arial"/>
              </w:rPr>
              <w:t>ere the works</w:t>
            </w:r>
            <w:r w:rsidRPr="00A539CD">
              <w:rPr>
                <w:rFonts w:ascii="Arial" w:hAnsi="Arial" w:cs="Arial"/>
              </w:rPr>
              <w:t xml:space="preserve"> managed?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32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33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34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35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36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5</w:t>
            </w:r>
          </w:p>
        </w:tc>
      </w:tr>
      <w:tr w:rsidR="002076B8" w:rsidRPr="00A539CD" w14:paraId="7963E43E" w14:textId="77777777" w:rsidTr="006F60B9">
        <w:trPr>
          <w:trHeight w:val="360"/>
          <w:jc w:val="center"/>
        </w:trPr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E438" w14:textId="77777777" w:rsidR="00D91840" w:rsidRPr="00A539CD" w:rsidRDefault="00797054" w:rsidP="00342BB9">
            <w:pPr>
              <w:pStyle w:val="NumberedList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How well were our staff / engineers presented?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39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3A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3B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3C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3D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5</w:t>
            </w:r>
          </w:p>
        </w:tc>
      </w:tr>
      <w:tr w:rsidR="002076B8" w:rsidRPr="00A539CD" w14:paraId="7963E445" w14:textId="77777777" w:rsidTr="006F60B9">
        <w:trPr>
          <w:trHeight w:val="360"/>
          <w:jc w:val="center"/>
        </w:trPr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E43F" w14:textId="77777777" w:rsidR="00843D9E" w:rsidRPr="00A539CD" w:rsidRDefault="00797054" w:rsidP="002B2E70">
            <w:pPr>
              <w:pStyle w:val="NumberedList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How well did we communicat</w:t>
            </w:r>
            <w:r w:rsidR="00CA461A" w:rsidRPr="00A539CD">
              <w:rPr>
                <w:rFonts w:ascii="Arial" w:hAnsi="Arial" w:cs="Arial"/>
              </w:rPr>
              <w:t>e throughout your experience with us</w:t>
            </w:r>
            <w:r w:rsidRPr="00A539CD">
              <w:rPr>
                <w:rFonts w:ascii="Arial" w:hAnsi="Arial" w:cs="Arial"/>
              </w:rPr>
              <w:t>?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40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41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42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43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44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5</w:t>
            </w:r>
          </w:p>
        </w:tc>
      </w:tr>
      <w:tr w:rsidR="002076B8" w:rsidRPr="00A539CD" w14:paraId="7963E44C" w14:textId="77777777" w:rsidTr="006F60B9">
        <w:trPr>
          <w:trHeight w:val="360"/>
          <w:jc w:val="center"/>
        </w:trPr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E446" w14:textId="77777777" w:rsidR="00D91840" w:rsidRPr="00A539CD" w:rsidRDefault="002B2E70" w:rsidP="002B2E70">
            <w:pPr>
              <w:pStyle w:val="NumberedList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How satisfied are you with the speed we dealt with enquiries?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47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48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49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4A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4B" w14:textId="77777777" w:rsidR="00D91840" w:rsidRPr="00A539CD" w:rsidRDefault="00D91840" w:rsidP="002A3747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5</w:t>
            </w:r>
          </w:p>
        </w:tc>
      </w:tr>
      <w:tr w:rsidR="002D5EEC" w:rsidRPr="00A539CD" w14:paraId="112D62B5" w14:textId="77777777" w:rsidTr="006F60B9">
        <w:trPr>
          <w:trHeight w:val="360"/>
          <w:jc w:val="center"/>
        </w:trPr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42206" w14:textId="69631142" w:rsidR="002D5EEC" w:rsidRPr="00A539CD" w:rsidRDefault="002D5EEC" w:rsidP="002D5EEC">
            <w:pPr>
              <w:pStyle w:val="NumberedList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How satisfied are you with the speed in which the service w</w:t>
            </w:r>
            <w:r w:rsidR="00BE2380">
              <w:rPr>
                <w:rFonts w:ascii="Arial" w:hAnsi="Arial" w:cs="Arial"/>
              </w:rPr>
              <w:t>ere</w:t>
            </w:r>
            <w:r w:rsidRPr="00A539CD">
              <w:rPr>
                <w:rFonts w:ascii="Arial" w:hAnsi="Arial" w:cs="Arial"/>
              </w:rPr>
              <w:t xml:space="preserve"> delivered?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696A29FA" w14:textId="4E02D49C" w:rsidR="002D5EEC" w:rsidRPr="00A539CD" w:rsidRDefault="00DD696D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28D947F2" w14:textId="5DA34A6C" w:rsidR="002D5EEC" w:rsidRPr="00A539CD" w:rsidRDefault="00DD696D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32A9C683" w14:textId="5C6B04B3" w:rsidR="002D5EEC" w:rsidRPr="00A539CD" w:rsidRDefault="00DD696D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363160E3" w14:textId="10A01D59" w:rsidR="002D5EEC" w:rsidRPr="00A539CD" w:rsidRDefault="00DD696D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1F5EC161" w14:textId="69929C65" w:rsidR="002D5EEC" w:rsidRPr="00A539CD" w:rsidRDefault="00DD696D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5</w:t>
            </w:r>
          </w:p>
        </w:tc>
      </w:tr>
      <w:tr w:rsidR="002D5EEC" w:rsidRPr="00A539CD" w14:paraId="7963E453" w14:textId="77777777" w:rsidTr="006F60B9">
        <w:trPr>
          <w:trHeight w:val="360"/>
          <w:jc w:val="center"/>
        </w:trPr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E44D" w14:textId="77777777" w:rsidR="002D5EEC" w:rsidRPr="00A539CD" w:rsidRDefault="002D5EEC" w:rsidP="002D5EEC">
            <w:pPr>
              <w:pStyle w:val="NumberedList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How satisfied are you with the knowledge of the personnel you dealt with?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4E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4F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50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51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52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5</w:t>
            </w:r>
          </w:p>
        </w:tc>
      </w:tr>
      <w:tr w:rsidR="002D5EEC" w:rsidRPr="00A539CD" w14:paraId="7963E45A" w14:textId="77777777" w:rsidTr="006F60B9">
        <w:trPr>
          <w:trHeight w:val="360"/>
          <w:jc w:val="center"/>
        </w:trPr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E454" w14:textId="77777777" w:rsidR="002D5EEC" w:rsidRPr="00A539CD" w:rsidRDefault="002D5EEC" w:rsidP="002D5EEC">
            <w:pPr>
              <w:pStyle w:val="NumberedList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How satisfied are you with the way we dealt with problems?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55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56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57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58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59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5</w:t>
            </w:r>
          </w:p>
        </w:tc>
      </w:tr>
      <w:tr w:rsidR="002D5EEC" w:rsidRPr="00A539CD" w14:paraId="7963E461" w14:textId="77777777" w:rsidTr="006F60B9">
        <w:trPr>
          <w:trHeight w:val="360"/>
          <w:jc w:val="center"/>
        </w:trPr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E45B" w14:textId="77777777" w:rsidR="002D5EEC" w:rsidRPr="00A539CD" w:rsidRDefault="002D5EEC" w:rsidP="002D5EEC">
            <w:pPr>
              <w:pStyle w:val="NumberedList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How well do you rate the quality of the installation / service?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5C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5D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5E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5F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60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5</w:t>
            </w:r>
          </w:p>
        </w:tc>
      </w:tr>
      <w:tr w:rsidR="002D5EEC" w:rsidRPr="00A539CD" w14:paraId="7963E46F" w14:textId="77777777" w:rsidTr="006F60B9">
        <w:trPr>
          <w:trHeight w:val="360"/>
          <w:jc w:val="center"/>
        </w:trPr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E469" w14:textId="77777777" w:rsidR="002D5EEC" w:rsidRPr="00A539CD" w:rsidRDefault="002D5EEC" w:rsidP="002D5EEC">
            <w:pPr>
              <w:pStyle w:val="NumberedList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How well did we adhere to health and safety?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6A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6B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6C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6D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6E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5</w:t>
            </w:r>
          </w:p>
        </w:tc>
      </w:tr>
      <w:tr w:rsidR="00DD696D" w:rsidRPr="00A539CD" w14:paraId="735F9F71" w14:textId="77777777" w:rsidTr="006F60B9">
        <w:trPr>
          <w:trHeight w:val="360"/>
          <w:jc w:val="center"/>
        </w:trPr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ACF9E" w14:textId="1557B79B" w:rsidR="00DD696D" w:rsidRPr="00A539CD" w:rsidRDefault="00D2274D">
            <w:pPr>
              <w:pStyle w:val="NumberedList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 xml:space="preserve">How likely </w:t>
            </w:r>
            <w:r>
              <w:rPr>
                <w:rFonts w:ascii="Arial" w:hAnsi="Arial" w:cs="Arial"/>
              </w:rPr>
              <w:t xml:space="preserve">would </w:t>
            </w:r>
            <w:r w:rsidRPr="00A539CD">
              <w:rPr>
                <w:rFonts w:ascii="Arial" w:hAnsi="Arial" w:cs="Arial"/>
              </w:rPr>
              <w:t>you use our services again?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470BC82D" w14:textId="3886D051" w:rsidR="00DD696D" w:rsidRPr="00A539CD" w:rsidRDefault="00DD696D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2A0B2FDB" w14:textId="26F29668" w:rsidR="00DD696D" w:rsidRPr="00A539CD" w:rsidRDefault="00DD696D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0A379F4E" w14:textId="4380EB99" w:rsidR="00DD696D" w:rsidRPr="00A539CD" w:rsidRDefault="00DD696D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12E73666" w14:textId="43DB21ED" w:rsidR="00DD696D" w:rsidRPr="00A539CD" w:rsidRDefault="00DD696D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4B1EB056" w14:textId="48B156AA" w:rsidR="00DD696D" w:rsidRPr="00A539CD" w:rsidRDefault="00DD696D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5</w:t>
            </w:r>
          </w:p>
        </w:tc>
      </w:tr>
      <w:tr w:rsidR="002D5EEC" w:rsidRPr="00A539CD" w14:paraId="7963E48B" w14:textId="77777777" w:rsidTr="006F60B9">
        <w:trPr>
          <w:trHeight w:val="360"/>
          <w:jc w:val="center"/>
        </w:trPr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E485" w14:textId="612B681C" w:rsidR="002D5EEC" w:rsidRPr="00A539CD" w:rsidRDefault="00D2274D" w:rsidP="002D5EEC">
            <w:pPr>
              <w:pStyle w:val="NumberedList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How likely would you recommend our services to a friend / colleague?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86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1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87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2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88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3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89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4</w:t>
            </w: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963E48A" w14:textId="77777777" w:rsidR="002D5EEC" w:rsidRPr="00A539CD" w:rsidRDefault="002D5EEC" w:rsidP="002D5EEC">
            <w:pPr>
              <w:pStyle w:val="Numbers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5</w:t>
            </w:r>
          </w:p>
        </w:tc>
      </w:tr>
      <w:tr w:rsidR="006F60B9" w:rsidRPr="00A539CD" w14:paraId="7210572F" w14:textId="77777777">
        <w:trPr>
          <w:trHeight w:val="360"/>
          <w:jc w:val="center"/>
        </w:trPr>
        <w:tc>
          <w:tcPr>
            <w:tcW w:w="100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B53FD" w14:textId="77777777" w:rsidR="006F60B9" w:rsidRPr="00A539CD" w:rsidRDefault="006F60B9" w:rsidP="006F60B9">
            <w:pPr>
              <w:pStyle w:val="NumberedList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Are there any other services that you would like us to provide?</w:t>
            </w:r>
          </w:p>
          <w:p w14:paraId="2CB74CC1" w14:textId="77777777" w:rsidR="006F60B9" w:rsidRPr="00A539CD" w:rsidRDefault="006F60B9" w:rsidP="00A539CD">
            <w:pPr>
              <w:pStyle w:val="NumberedList"/>
              <w:numPr>
                <w:ilvl w:val="0"/>
                <w:numId w:val="0"/>
              </w:numPr>
              <w:ind w:left="432" w:hanging="432"/>
              <w:rPr>
                <w:rFonts w:ascii="Arial" w:hAnsi="Arial" w:cs="Arial"/>
              </w:rPr>
            </w:pPr>
          </w:p>
          <w:p w14:paraId="4C63E4B0" w14:textId="77777777" w:rsidR="00A539CD" w:rsidRPr="00A539CD" w:rsidRDefault="00A539CD" w:rsidP="00A539CD">
            <w:pPr>
              <w:pStyle w:val="NumberedList"/>
              <w:numPr>
                <w:ilvl w:val="0"/>
                <w:numId w:val="0"/>
              </w:numPr>
              <w:ind w:left="432" w:hanging="432"/>
              <w:rPr>
                <w:rFonts w:ascii="Arial" w:hAnsi="Arial" w:cs="Arial"/>
              </w:rPr>
            </w:pPr>
          </w:p>
          <w:p w14:paraId="5B414567" w14:textId="126D17A2" w:rsidR="00A539CD" w:rsidRPr="00A539CD" w:rsidRDefault="00A539CD" w:rsidP="00A539CD">
            <w:pPr>
              <w:pStyle w:val="NumberedList"/>
              <w:numPr>
                <w:ilvl w:val="0"/>
                <w:numId w:val="0"/>
              </w:numPr>
              <w:ind w:left="432" w:hanging="432"/>
              <w:rPr>
                <w:rFonts w:ascii="Arial" w:hAnsi="Arial" w:cs="Arial"/>
              </w:rPr>
            </w:pPr>
          </w:p>
        </w:tc>
      </w:tr>
      <w:tr w:rsidR="00A539CD" w:rsidRPr="00A539CD" w14:paraId="7DA47BCD" w14:textId="77777777">
        <w:trPr>
          <w:trHeight w:val="360"/>
          <w:jc w:val="center"/>
        </w:trPr>
        <w:tc>
          <w:tcPr>
            <w:tcW w:w="100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79079" w14:textId="77777777" w:rsidR="00A539CD" w:rsidRPr="00A539CD" w:rsidRDefault="00A539CD" w:rsidP="00A539CD">
            <w:pPr>
              <w:pStyle w:val="NumberedList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What did we do that you found irritating?</w:t>
            </w:r>
          </w:p>
          <w:p w14:paraId="4FDBDDDE" w14:textId="77777777" w:rsidR="00A539CD" w:rsidRPr="00A539CD" w:rsidRDefault="00A539CD" w:rsidP="00A539CD">
            <w:pPr>
              <w:pStyle w:val="NumberedList"/>
              <w:numPr>
                <w:ilvl w:val="0"/>
                <w:numId w:val="0"/>
              </w:numPr>
              <w:ind w:left="432" w:hanging="432"/>
              <w:rPr>
                <w:rFonts w:ascii="Arial" w:hAnsi="Arial" w:cs="Arial"/>
              </w:rPr>
            </w:pPr>
          </w:p>
          <w:p w14:paraId="3B93FE4A" w14:textId="77777777" w:rsidR="00A539CD" w:rsidRPr="00A539CD" w:rsidRDefault="00A539CD" w:rsidP="00A539CD">
            <w:pPr>
              <w:pStyle w:val="NumberedList"/>
              <w:numPr>
                <w:ilvl w:val="0"/>
                <w:numId w:val="0"/>
              </w:numPr>
              <w:ind w:left="432" w:hanging="432"/>
              <w:rPr>
                <w:rFonts w:ascii="Arial" w:hAnsi="Arial" w:cs="Arial"/>
              </w:rPr>
            </w:pPr>
          </w:p>
          <w:p w14:paraId="52A7779C" w14:textId="49BA6AC5" w:rsidR="00A539CD" w:rsidRPr="00A539CD" w:rsidRDefault="00A539CD" w:rsidP="00A539CD">
            <w:pPr>
              <w:pStyle w:val="NumberedList"/>
              <w:numPr>
                <w:ilvl w:val="0"/>
                <w:numId w:val="0"/>
              </w:numPr>
              <w:ind w:left="432" w:hanging="432"/>
              <w:rPr>
                <w:rFonts w:ascii="Arial" w:hAnsi="Arial" w:cs="Arial"/>
              </w:rPr>
            </w:pPr>
          </w:p>
        </w:tc>
      </w:tr>
      <w:tr w:rsidR="002D5EEC" w:rsidRPr="00A539CD" w14:paraId="7963E493" w14:textId="77777777" w:rsidTr="006F60B9">
        <w:trPr>
          <w:trHeight w:val="360"/>
          <w:jc w:val="center"/>
        </w:trPr>
        <w:tc>
          <w:tcPr>
            <w:tcW w:w="100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E48C" w14:textId="77777777" w:rsidR="002D5EEC" w:rsidRPr="00A539CD" w:rsidRDefault="002D5EEC" w:rsidP="002D5EEC">
            <w:pPr>
              <w:pStyle w:val="Numbers"/>
              <w:jc w:val="left"/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Any other comments:</w:t>
            </w:r>
          </w:p>
          <w:p w14:paraId="7963E48D" w14:textId="77777777" w:rsidR="002D5EEC" w:rsidRPr="00A539CD" w:rsidRDefault="002D5EEC" w:rsidP="002D5EEC">
            <w:pPr>
              <w:pStyle w:val="Numbers"/>
              <w:jc w:val="left"/>
              <w:rPr>
                <w:rFonts w:ascii="Arial" w:hAnsi="Arial" w:cs="Arial"/>
              </w:rPr>
            </w:pPr>
          </w:p>
          <w:p w14:paraId="7963E48E" w14:textId="77777777" w:rsidR="002D5EEC" w:rsidRPr="00A539CD" w:rsidRDefault="002D5EEC" w:rsidP="002D5EEC">
            <w:pPr>
              <w:pStyle w:val="Numbers"/>
              <w:jc w:val="left"/>
              <w:rPr>
                <w:rFonts w:ascii="Arial" w:hAnsi="Arial" w:cs="Arial"/>
              </w:rPr>
            </w:pPr>
          </w:p>
          <w:p w14:paraId="7963E48F" w14:textId="77777777" w:rsidR="002D5EEC" w:rsidRPr="00A539CD" w:rsidRDefault="002D5EEC" w:rsidP="002D5EEC">
            <w:pPr>
              <w:pStyle w:val="Numbers"/>
              <w:jc w:val="left"/>
              <w:rPr>
                <w:rFonts w:ascii="Arial" w:hAnsi="Arial" w:cs="Arial"/>
              </w:rPr>
            </w:pPr>
          </w:p>
          <w:p w14:paraId="7963E490" w14:textId="77777777" w:rsidR="002D5EEC" w:rsidRPr="00A539CD" w:rsidRDefault="002D5EEC" w:rsidP="002D5EEC">
            <w:pPr>
              <w:pStyle w:val="Numbers"/>
              <w:jc w:val="left"/>
              <w:rPr>
                <w:rFonts w:ascii="Arial" w:hAnsi="Arial" w:cs="Arial"/>
              </w:rPr>
            </w:pPr>
          </w:p>
          <w:p w14:paraId="7963E491" w14:textId="77777777" w:rsidR="002D5EEC" w:rsidRPr="00A539CD" w:rsidRDefault="002D5EEC" w:rsidP="002D5EEC">
            <w:pPr>
              <w:pStyle w:val="Numbers"/>
              <w:jc w:val="left"/>
              <w:rPr>
                <w:rFonts w:ascii="Arial" w:hAnsi="Arial" w:cs="Arial"/>
              </w:rPr>
            </w:pPr>
          </w:p>
          <w:p w14:paraId="7963E492" w14:textId="77777777" w:rsidR="002D5EEC" w:rsidRPr="00A539CD" w:rsidRDefault="002D5EEC" w:rsidP="002D5EEC">
            <w:pPr>
              <w:pStyle w:val="Numbers"/>
              <w:jc w:val="left"/>
              <w:rPr>
                <w:rFonts w:ascii="Arial" w:hAnsi="Arial" w:cs="Arial"/>
              </w:rPr>
            </w:pPr>
          </w:p>
        </w:tc>
      </w:tr>
    </w:tbl>
    <w:p w14:paraId="7963E494" w14:textId="77777777" w:rsidR="00CA461A" w:rsidRPr="00A539CD" w:rsidRDefault="00CA461A" w:rsidP="00D91840">
      <w:pPr>
        <w:rPr>
          <w:rFonts w:ascii="Arial" w:hAnsi="Arial" w:cs="Arial"/>
        </w:rPr>
      </w:pPr>
    </w:p>
    <w:p w14:paraId="7963E495" w14:textId="77777777" w:rsidR="00CA461A" w:rsidRPr="00A539CD" w:rsidRDefault="00CA461A" w:rsidP="002B2E70">
      <w:pPr>
        <w:rPr>
          <w:rFonts w:ascii="Arial" w:hAnsi="Arial" w:cs="Arial"/>
          <w:b/>
          <w:sz w:val="20"/>
          <w:szCs w:val="20"/>
          <w:u w:val="single"/>
        </w:rPr>
      </w:pPr>
      <w:r w:rsidRPr="00A539CD">
        <w:rPr>
          <w:rFonts w:ascii="Arial" w:hAnsi="Arial" w:cs="Arial"/>
          <w:b/>
          <w:sz w:val="20"/>
          <w:szCs w:val="20"/>
          <w:u w:val="single"/>
        </w:rPr>
        <w:t>Form Completed By:</w:t>
      </w:r>
    </w:p>
    <w:tbl>
      <w:tblPr>
        <w:tblpPr w:leftFromText="180" w:rightFromText="180" w:vertAnchor="text" w:horzAnchor="page" w:tblpX="1236" w:tblpY="90"/>
        <w:tblW w:w="4705" w:type="dxa"/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000" w:firstRow="0" w:lastRow="0" w:firstColumn="0" w:lastColumn="0" w:noHBand="0" w:noVBand="0"/>
      </w:tblPr>
      <w:tblGrid>
        <w:gridCol w:w="4705"/>
      </w:tblGrid>
      <w:tr w:rsidR="002B2E70" w:rsidRPr="00A539CD" w14:paraId="7963E497" w14:textId="77777777" w:rsidTr="00664539">
        <w:trPr>
          <w:trHeight w:val="360"/>
        </w:trPr>
        <w:tc>
          <w:tcPr>
            <w:tcW w:w="4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63E496" w14:textId="77777777" w:rsidR="002B2E70" w:rsidRPr="00A539CD" w:rsidRDefault="002B2E70" w:rsidP="00664539">
            <w:pPr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Name:</w:t>
            </w:r>
          </w:p>
        </w:tc>
      </w:tr>
      <w:tr w:rsidR="002B2E70" w:rsidRPr="00A539CD" w14:paraId="7963E499" w14:textId="77777777" w:rsidTr="00664539">
        <w:trPr>
          <w:trHeight w:val="360"/>
        </w:trPr>
        <w:tc>
          <w:tcPr>
            <w:tcW w:w="4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63E498" w14:textId="77777777" w:rsidR="002B2E70" w:rsidRPr="00A539CD" w:rsidRDefault="002B2E70" w:rsidP="00664539">
            <w:pPr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Date:</w:t>
            </w:r>
          </w:p>
        </w:tc>
      </w:tr>
      <w:tr w:rsidR="002B2E70" w:rsidRPr="00A539CD" w14:paraId="7963E49B" w14:textId="77777777" w:rsidTr="00664539">
        <w:trPr>
          <w:trHeight w:val="360"/>
        </w:trPr>
        <w:tc>
          <w:tcPr>
            <w:tcW w:w="4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63E49A" w14:textId="77777777" w:rsidR="002B2E70" w:rsidRPr="00A539CD" w:rsidRDefault="002B2E70" w:rsidP="00664539">
            <w:pPr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Company:</w:t>
            </w:r>
          </w:p>
        </w:tc>
      </w:tr>
      <w:tr w:rsidR="00A539CD" w:rsidRPr="00A539CD" w14:paraId="692F6DDB" w14:textId="77777777" w:rsidTr="00664539">
        <w:trPr>
          <w:trHeight w:val="360"/>
        </w:trPr>
        <w:tc>
          <w:tcPr>
            <w:tcW w:w="4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A1FB38" w14:textId="08DF9535" w:rsidR="00A539CD" w:rsidRPr="00A539CD" w:rsidRDefault="00A539CD" w:rsidP="006645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Project:</w:t>
            </w:r>
          </w:p>
        </w:tc>
      </w:tr>
      <w:tr w:rsidR="002B2E70" w:rsidRPr="00A539CD" w14:paraId="7963E49D" w14:textId="77777777" w:rsidTr="00664539">
        <w:trPr>
          <w:trHeight w:val="360"/>
        </w:trPr>
        <w:tc>
          <w:tcPr>
            <w:tcW w:w="4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63E49C" w14:textId="77777777" w:rsidR="002B2E70" w:rsidRPr="00A539CD" w:rsidRDefault="002B2E70" w:rsidP="00664539">
            <w:pPr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Position:</w:t>
            </w:r>
          </w:p>
        </w:tc>
      </w:tr>
      <w:tr w:rsidR="002B2E70" w:rsidRPr="00A539CD" w14:paraId="7963E49F" w14:textId="77777777" w:rsidTr="00664539">
        <w:trPr>
          <w:trHeight w:val="360"/>
        </w:trPr>
        <w:tc>
          <w:tcPr>
            <w:tcW w:w="4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63E49E" w14:textId="77777777" w:rsidR="002B2E70" w:rsidRPr="00A539CD" w:rsidRDefault="002B2E70" w:rsidP="00664539">
            <w:pPr>
              <w:rPr>
                <w:rFonts w:ascii="Arial" w:hAnsi="Arial" w:cs="Arial"/>
              </w:rPr>
            </w:pPr>
            <w:r w:rsidRPr="00A539CD">
              <w:rPr>
                <w:rFonts w:ascii="Arial" w:hAnsi="Arial" w:cs="Arial"/>
              </w:rPr>
              <w:t>Signature:</w:t>
            </w:r>
          </w:p>
        </w:tc>
      </w:tr>
    </w:tbl>
    <w:p w14:paraId="7963E4A0" w14:textId="77777777" w:rsidR="00843D9E" w:rsidRPr="00A539CD" w:rsidRDefault="00843D9E" w:rsidP="00FE4D14">
      <w:pPr>
        <w:pStyle w:val="Footer"/>
        <w:jc w:val="center"/>
        <w:rPr>
          <w:rFonts w:ascii="Arial" w:hAnsi="Arial" w:cs="Arial"/>
        </w:rPr>
      </w:pPr>
    </w:p>
    <w:p w14:paraId="7963E4A1" w14:textId="77777777" w:rsidR="00FE4D14" w:rsidRPr="00A539CD" w:rsidRDefault="00FE4D14" w:rsidP="00D2274D">
      <w:pPr>
        <w:pStyle w:val="Footer"/>
        <w:tabs>
          <w:tab w:val="clear" w:pos="9360"/>
        </w:tabs>
        <w:jc w:val="center"/>
        <w:rPr>
          <w:rFonts w:ascii="Arial" w:hAnsi="Arial" w:cs="Arial"/>
          <w:sz w:val="24"/>
          <w:szCs w:val="24"/>
        </w:rPr>
      </w:pPr>
      <w:r w:rsidRPr="00A539CD">
        <w:rPr>
          <w:rFonts w:ascii="Arial" w:hAnsi="Arial" w:cs="Arial"/>
          <w:sz w:val="24"/>
          <w:szCs w:val="24"/>
        </w:rPr>
        <w:t>THANK YOU VERY MUCH FOR TAKING THE TIME TO COMPLETE THIS SURVEY</w:t>
      </w:r>
    </w:p>
    <w:p w14:paraId="7963E4A2" w14:textId="77777777" w:rsidR="00843D9E" w:rsidRPr="00A539CD" w:rsidRDefault="00843D9E" w:rsidP="00D2274D">
      <w:pPr>
        <w:tabs>
          <w:tab w:val="center" w:pos="4680"/>
        </w:tabs>
        <w:jc w:val="center"/>
        <w:rPr>
          <w:rFonts w:ascii="Arial" w:hAnsi="Arial" w:cs="Arial"/>
        </w:rPr>
      </w:pPr>
    </w:p>
    <w:p w14:paraId="7963E4A5" w14:textId="0F5380C8" w:rsidR="00CA461A" w:rsidRPr="00A539CD" w:rsidRDefault="00843D9E" w:rsidP="00D2274D">
      <w:pPr>
        <w:tabs>
          <w:tab w:val="center" w:pos="4680"/>
        </w:tabs>
        <w:jc w:val="center"/>
        <w:rPr>
          <w:rFonts w:ascii="Arial" w:hAnsi="Arial" w:cs="Arial"/>
          <w:sz w:val="20"/>
          <w:szCs w:val="20"/>
        </w:rPr>
      </w:pPr>
      <w:r w:rsidRPr="00A539CD">
        <w:rPr>
          <w:rFonts w:ascii="Arial" w:hAnsi="Arial" w:cs="Arial"/>
          <w:sz w:val="20"/>
          <w:szCs w:val="20"/>
        </w:rPr>
        <w:t xml:space="preserve">Please return </w:t>
      </w:r>
      <w:r w:rsidR="0A87EE57" w:rsidRPr="00A539CD">
        <w:rPr>
          <w:rFonts w:ascii="Arial" w:hAnsi="Arial" w:cs="Arial"/>
          <w:sz w:val="20"/>
          <w:szCs w:val="20"/>
        </w:rPr>
        <w:t xml:space="preserve">to </w:t>
      </w:r>
      <w:r w:rsidR="00EE56AE" w:rsidRPr="00EE56AE">
        <w:rPr>
          <w:rFonts w:ascii="Arial" w:hAnsi="Arial" w:cs="Arial"/>
          <w:b/>
          <w:bCs/>
          <w:sz w:val="20"/>
          <w:szCs w:val="20"/>
          <w:highlight w:val="yellow"/>
        </w:rPr>
        <w:t>COMPANY NAME</w:t>
      </w:r>
      <w:r w:rsidR="0A87EE57" w:rsidRPr="00A539CD">
        <w:rPr>
          <w:rFonts w:ascii="Arial" w:hAnsi="Arial" w:cs="Arial"/>
          <w:sz w:val="20"/>
          <w:szCs w:val="20"/>
        </w:rPr>
        <w:t xml:space="preserve"> contact or alternatively</w:t>
      </w:r>
      <w:r w:rsidRPr="00A539CD">
        <w:rPr>
          <w:rFonts w:ascii="Arial" w:hAnsi="Arial" w:cs="Arial"/>
          <w:sz w:val="20"/>
          <w:szCs w:val="20"/>
        </w:rPr>
        <w:t xml:space="preserve"> email</w:t>
      </w:r>
      <w:r w:rsidR="00594505">
        <w:rPr>
          <w:rFonts w:ascii="Arial" w:hAnsi="Arial" w:cs="Arial"/>
          <w:sz w:val="20"/>
          <w:szCs w:val="20"/>
        </w:rPr>
        <w:t xml:space="preserve"> to</w:t>
      </w:r>
      <w:r w:rsidRPr="00A539CD">
        <w:rPr>
          <w:rFonts w:ascii="Arial" w:hAnsi="Arial" w:cs="Arial"/>
          <w:sz w:val="20"/>
          <w:szCs w:val="20"/>
        </w:rPr>
        <w:t xml:space="preserve">: </w:t>
      </w:r>
      <w:r w:rsidR="002B2E70" w:rsidRPr="00A539CD">
        <w:rPr>
          <w:rFonts w:ascii="Arial" w:hAnsi="Arial" w:cs="Arial"/>
          <w:sz w:val="20"/>
          <w:szCs w:val="20"/>
        </w:rPr>
        <w:t xml:space="preserve"> </w:t>
      </w:r>
      <w:r w:rsidR="00EE56AE" w:rsidRPr="00EE56AE">
        <w:rPr>
          <w:rFonts w:ascii="Arial" w:hAnsi="Arial" w:cs="Arial"/>
          <w:b/>
          <w:bCs/>
          <w:sz w:val="20"/>
          <w:szCs w:val="20"/>
          <w:highlight w:val="yellow"/>
        </w:rPr>
        <w:t>YOUR COMPANY</w:t>
      </w:r>
    </w:p>
    <w:sectPr w:rsidR="00CA461A" w:rsidRPr="00A539CD" w:rsidSect="008E0B6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51" w:right="1440" w:bottom="567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2A50E" w14:textId="77777777" w:rsidR="006615CE" w:rsidRDefault="006615CE" w:rsidP="00797054">
      <w:r>
        <w:separator/>
      </w:r>
    </w:p>
  </w:endnote>
  <w:endnote w:type="continuationSeparator" w:id="0">
    <w:p w14:paraId="492E1A7A" w14:textId="77777777" w:rsidR="006615CE" w:rsidRDefault="006615CE" w:rsidP="00797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EF0B0" w14:textId="77777777" w:rsidR="00D05AC1" w:rsidRDefault="00D05A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1CC4" w14:textId="7C60A102" w:rsidR="00D05AC1" w:rsidRPr="00D05AC1" w:rsidRDefault="00D05AC1">
    <w:pPr>
      <w:pStyle w:val="Footer"/>
      <w:rPr>
        <w:lang w:val="en-GB"/>
      </w:rPr>
    </w:pPr>
    <w:r w:rsidRPr="00D05AC1">
      <w:rPr>
        <w:lang w:val="en-GB"/>
      </w:rPr>
      <w:t>IP-02-01-</w:t>
    </w:r>
    <w:r>
      <w:rPr>
        <w:lang w:val="en-GB"/>
      </w:rPr>
      <w:t>17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FDA71" w14:textId="77777777" w:rsidR="00D05AC1" w:rsidRDefault="00D05A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33A85" w14:textId="77777777" w:rsidR="006615CE" w:rsidRDefault="006615CE" w:rsidP="00797054">
      <w:r>
        <w:separator/>
      </w:r>
    </w:p>
  </w:footnote>
  <w:footnote w:type="continuationSeparator" w:id="0">
    <w:p w14:paraId="2EBDE960" w14:textId="77777777" w:rsidR="006615CE" w:rsidRDefault="006615CE" w:rsidP="00797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5809E" w14:textId="77777777" w:rsidR="00D05AC1" w:rsidRDefault="00D05A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E4AD" w14:textId="14653DBC" w:rsidR="002B2E70" w:rsidRDefault="00664539" w:rsidP="008E0B6E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78B57A8" wp14:editId="5B7945C7">
          <wp:simplePos x="0" y="0"/>
          <wp:positionH relativeFrom="column">
            <wp:posOffset>4562475</wp:posOffset>
          </wp:positionH>
          <wp:positionV relativeFrom="paragraph">
            <wp:posOffset>111125</wp:posOffset>
          </wp:positionV>
          <wp:extent cx="1544320" cy="386080"/>
          <wp:effectExtent l="0" t="0" r="0" b="0"/>
          <wp:wrapSquare wrapText="bothSides"/>
          <wp:docPr id="1509942631" name="Picture 15099426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942631" name="Picture 15099426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4320" cy="386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9E646" w14:textId="77777777" w:rsidR="00D05AC1" w:rsidRDefault="00D05A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7C4"/>
    <w:multiLevelType w:val="hybridMultilevel"/>
    <w:tmpl w:val="31B07A82"/>
    <w:lvl w:ilvl="0" w:tplc="07E06522">
      <w:start w:val="1"/>
      <w:numFmt w:val="decimal"/>
      <w:pStyle w:val="NumberedList"/>
      <w:lvlText w:val="%1.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1745B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73456E44"/>
    <w:multiLevelType w:val="multilevel"/>
    <w:tmpl w:val="9540532E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Verdana" w:hAnsi="Verdana" w:hint="default"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13189795">
    <w:abstractNumId w:val="1"/>
  </w:num>
  <w:num w:numId="2" w16cid:durableId="749500429">
    <w:abstractNumId w:val="0"/>
  </w:num>
  <w:num w:numId="3" w16cid:durableId="1616400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054"/>
    <w:rsid w:val="000930C0"/>
    <w:rsid w:val="000F066F"/>
    <w:rsid w:val="001B1E90"/>
    <w:rsid w:val="001C00E7"/>
    <w:rsid w:val="001D2C54"/>
    <w:rsid w:val="002076B8"/>
    <w:rsid w:val="002A3747"/>
    <w:rsid w:val="002B2E70"/>
    <w:rsid w:val="002D126C"/>
    <w:rsid w:val="002D5EEC"/>
    <w:rsid w:val="00342BB9"/>
    <w:rsid w:val="0034338F"/>
    <w:rsid w:val="003B4B31"/>
    <w:rsid w:val="00434798"/>
    <w:rsid w:val="00434CDB"/>
    <w:rsid w:val="004B5F59"/>
    <w:rsid w:val="004E0C74"/>
    <w:rsid w:val="005232EA"/>
    <w:rsid w:val="005252B5"/>
    <w:rsid w:val="00526F28"/>
    <w:rsid w:val="00594505"/>
    <w:rsid w:val="005D46B0"/>
    <w:rsid w:val="00622CF2"/>
    <w:rsid w:val="006615CE"/>
    <w:rsid w:val="00664539"/>
    <w:rsid w:val="006F60B9"/>
    <w:rsid w:val="007115AF"/>
    <w:rsid w:val="00713420"/>
    <w:rsid w:val="00797054"/>
    <w:rsid w:val="007C4C7D"/>
    <w:rsid w:val="00843D9E"/>
    <w:rsid w:val="00864C6B"/>
    <w:rsid w:val="0089380F"/>
    <w:rsid w:val="008E0B6E"/>
    <w:rsid w:val="00915199"/>
    <w:rsid w:val="00923368"/>
    <w:rsid w:val="00952E17"/>
    <w:rsid w:val="00953CB5"/>
    <w:rsid w:val="009829F2"/>
    <w:rsid w:val="00983263"/>
    <w:rsid w:val="009B579C"/>
    <w:rsid w:val="009C27A8"/>
    <w:rsid w:val="009E4CC7"/>
    <w:rsid w:val="00A40134"/>
    <w:rsid w:val="00A539CD"/>
    <w:rsid w:val="00A91719"/>
    <w:rsid w:val="00AD1109"/>
    <w:rsid w:val="00AF4DE1"/>
    <w:rsid w:val="00BB165F"/>
    <w:rsid w:val="00BE2380"/>
    <w:rsid w:val="00C12B54"/>
    <w:rsid w:val="00C91C3D"/>
    <w:rsid w:val="00CA461A"/>
    <w:rsid w:val="00CF3195"/>
    <w:rsid w:val="00CF5478"/>
    <w:rsid w:val="00D05AC1"/>
    <w:rsid w:val="00D2274D"/>
    <w:rsid w:val="00D542D7"/>
    <w:rsid w:val="00D91840"/>
    <w:rsid w:val="00DD696D"/>
    <w:rsid w:val="00DF29B3"/>
    <w:rsid w:val="00EB41C5"/>
    <w:rsid w:val="00EE56AE"/>
    <w:rsid w:val="00F834BA"/>
    <w:rsid w:val="00FA2FD1"/>
    <w:rsid w:val="00FE4D14"/>
    <w:rsid w:val="00FF4286"/>
    <w:rsid w:val="0A87EE57"/>
    <w:rsid w:val="588DD498"/>
    <w:rsid w:val="621E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63E418"/>
  <w15:docId w15:val="{BDC3869D-B08B-4F21-9931-48E044FD9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B5F59"/>
    <w:rPr>
      <w:rFonts w:ascii="Verdana" w:hAnsi="Verdana"/>
      <w:spacing w:val="8"/>
      <w:sz w:val="16"/>
      <w:szCs w:val="16"/>
    </w:rPr>
  </w:style>
  <w:style w:type="paragraph" w:styleId="Heading1">
    <w:name w:val="heading 1"/>
    <w:basedOn w:val="Normal"/>
    <w:next w:val="Normal"/>
    <w:qFormat/>
    <w:rsid w:val="00DF29B3"/>
    <w:pPr>
      <w:spacing w:after="160"/>
      <w:jc w:val="center"/>
      <w:outlineLvl w:val="0"/>
    </w:pPr>
    <w:rPr>
      <w:caps/>
      <w:sz w:val="28"/>
      <w:szCs w:val="28"/>
    </w:rPr>
  </w:style>
  <w:style w:type="paragraph" w:styleId="Heading2">
    <w:name w:val="heading 2"/>
    <w:basedOn w:val="Normal"/>
    <w:next w:val="Normal"/>
    <w:qFormat/>
    <w:rsid w:val="00DF29B3"/>
    <w:pPr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qFormat/>
    <w:rsid w:val="00DF29B3"/>
    <w:pPr>
      <w:jc w:val="center"/>
      <w:outlineLvl w:val="2"/>
    </w:pPr>
    <w:rPr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rsid w:val="009E4CC7"/>
    <w:rPr>
      <w:sz w:val="16"/>
    </w:rPr>
  </w:style>
  <w:style w:type="paragraph" w:styleId="Header">
    <w:name w:val="header"/>
    <w:basedOn w:val="Normal"/>
    <w:link w:val="HeaderChar"/>
    <w:rsid w:val="00797054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semiHidden/>
    <w:rsid w:val="00D91840"/>
    <w:rPr>
      <w:rFonts w:ascii="Tahoma" w:hAnsi="Tahoma" w:cs="Tahoma"/>
    </w:rPr>
  </w:style>
  <w:style w:type="paragraph" w:customStyle="1" w:styleId="Directions">
    <w:name w:val="Directions"/>
    <w:basedOn w:val="Normal"/>
    <w:rsid w:val="00713420"/>
    <w:pPr>
      <w:jc w:val="center"/>
    </w:pPr>
  </w:style>
  <w:style w:type="character" w:customStyle="1" w:styleId="HeaderChar">
    <w:name w:val="Header Char"/>
    <w:basedOn w:val="DefaultParagraphFont"/>
    <w:link w:val="Header"/>
    <w:rsid w:val="00797054"/>
    <w:rPr>
      <w:rFonts w:ascii="Verdana" w:hAnsi="Verdana"/>
      <w:spacing w:val="8"/>
      <w:sz w:val="16"/>
      <w:szCs w:val="16"/>
    </w:rPr>
  </w:style>
  <w:style w:type="paragraph" w:styleId="Footer">
    <w:name w:val="footer"/>
    <w:basedOn w:val="Normal"/>
    <w:link w:val="FooterChar"/>
    <w:rsid w:val="00797054"/>
    <w:pPr>
      <w:tabs>
        <w:tab w:val="center" w:pos="4680"/>
        <w:tab w:val="right" w:pos="9360"/>
      </w:tabs>
    </w:pPr>
  </w:style>
  <w:style w:type="paragraph" w:customStyle="1" w:styleId="NumberedList">
    <w:name w:val="Numbered List"/>
    <w:basedOn w:val="Normal"/>
    <w:rsid w:val="00342BB9"/>
    <w:pPr>
      <w:numPr>
        <w:numId w:val="2"/>
      </w:numPr>
    </w:pPr>
  </w:style>
  <w:style w:type="paragraph" w:customStyle="1" w:styleId="Numbers">
    <w:name w:val="Numbers"/>
    <w:basedOn w:val="Normal"/>
    <w:rsid w:val="002A3747"/>
    <w:pPr>
      <w:jc w:val="center"/>
    </w:pPr>
    <w:rPr>
      <w:color w:val="000000"/>
    </w:rPr>
  </w:style>
  <w:style w:type="character" w:customStyle="1" w:styleId="FooterChar">
    <w:name w:val="Footer Char"/>
    <w:basedOn w:val="DefaultParagraphFont"/>
    <w:link w:val="Footer"/>
    <w:rsid w:val="00797054"/>
    <w:rPr>
      <w:rFonts w:ascii="Verdana" w:hAnsi="Verdana"/>
      <w:spacing w:val="8"/>
      <w:sz w:val="16"/>
      <w:szCs w:val="16"/>
    </w:rPr>
  </w:style>
  <w:style w:type="table" w:styleId="TableGrid">
    <w:name w:val="Table Grid"/>
    <w:basedOn w:val="TableNormal"/>
    <w:rsid w:val="00CA461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3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rk\Application%20Data\Microsoft\Templates\Survey%20of%20quality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EF3634-CD51-4FB5-AFD4-AF7B7FD9E0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B2138D-7048-46CA-B8AB-5603ECE02180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36C28CE6-E053-4A77-8F49-1DF2B1DC14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363A2D-A07F-4473-9FFE-7317CA65B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Survey of quality.dot</Template>
  <TotalTime>2</TotalTime>
  <Pages>1</Pages>
  <Words>194</Words>
  <Characters>1108</Characters>
  <Application>Microsoft Office Word</Application>
  <DocSecurity>0</DocSecurity>
  <Lines>9</Lines>
  <Paragraphs>2</Paragraphs>
  <ScaleCrop>false</ScaleCrop>
  <Manager/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28</cp:revision>
  <cp:lastPrinted>2004-02-20T16:06:00Z</cp:lastPrinted>
  <dcterms:created xsi:type="dcterms:W3CDTF">2011-05-06T00:44:00Z</dcterms:created>
  <dcterms:modified xsi:type="dcterms:W3CDTF">2026-06-22T15:05:00Z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TC010176151033</vt:lpwstr>
  </property>
  <property fmtid="{D5CDD505-2E9C-101B-9397-08002B2CF9AE}" pid="3" name="ContentTypeId">
    <vt:lpwstr>0x01010001602292AB956749AB9C07AF01C808F9</vt:lpwstr>
  </property>
  <property fmtid="{D5CDD505-2E9C-101B-9397-08002B2CF9AE}" pid="4" name="MediaServiceImageTags">
    <vt:lpwstr/>
  </property>
  <property fmtid="{D5CDD505-2E9C-101B-9397-08002B2CF9AE}" pid="5" name="docLang">
    <vt:lpwstr>en</vt:lpwstr>
  </property>
</Properties>
</file>