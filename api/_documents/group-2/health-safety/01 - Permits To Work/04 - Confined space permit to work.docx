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634"/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60"/>
        <w:gridCol w:w="1308"/>
        <w:gridCol w:w="1007"/>
        <w:gridCol w:w="565"/>
        <w:gridCol w:w="15"/>
        <w:gridCol w:w="719"/>
        <w:gridCol w:w="1439"/>
        <w:gridCol w:w="1435"/>
        <w:gridCol w:w="1808"/>
      </w:tblGrid>
      <w:tr w:rsidR="00DF5E30" w:rsidRPr="00DF5E30" w14:paraId="258F7BAB" w14:textId="77777777" w:rsidTr="00DF5E30">
        <w:trPr>
          <w:cantSplit/>
          <w:trHeight w:val="177"/>
        </w:trPr>
        <w:tc>
          <w:tcPr>
            <w:tcW w:w="104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7BAA" w14:textId="77777777" w:rsidR="00DF5E30" w:rsidRPr="00DF5E30" w:rsidRDefault="00DF5E30" w:rsidP="00DF5E3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F5E30">
              <w:rPr>
                <w:rFonts w:ascii="Arial" w:hAnsi="Arial" w:cs="Arial"/>
                <w:b/>
                <w:sz w:val="18"/>
                <w:szCs w:val="18"/>
              </w:rPr>
              <w:t>1.0 PREPARATION</w:t>
            </w:r>
          </w:p>
        </w:tc>
      </w:tr>
      <w:tr w:rsidR="00DF5E30" w:rsidRPr="00DF5E30" w14:paraId="258F7BAF" w14:textId="77777777" w:rsidTr="00DF5E30">
        <w:trPr>
          <w:cantSplit/>
        </w:trPr>
        <w:tc>
          <w:tcPr>
            <w:tcW w:w="50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7BAC" w14:textId="77777777" w:rsidR="00DF5E30" w:rsidRPr="00DF5E30" w:rsidRDefault="00DF5E30" w:rsidP="00DF5E3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F5E30">
              <w:rPr>
                <w:rFonts w:ascii="Arial" w:hAnsi="Arial" w:cs="Arial"/>
                <w:b/>
                <w:sz w:val="18"/>
                <w:szCs w:val="18"/>
              </w:rPr>
              <w:t>Space to be entered</w:t>
            </w:r>
          </w:p>
          <w:p w14:paraId="258F7BAD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7BAE" w14:textId="77777777" w:rsidR="00DF5E30" w:rsidRPr="00DF5E30" w:rsidRDefault="00DF5E30" w:rsidP="00DF5E3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F5E30">
              <w:rPr>
                <w:rFonts w:ascii="Arial" w:hAnsi="Arial" w:cs="Arial"/>
                <w:b/>
                <w:sz w:val="18"/>
                <w:szCs w:val="18"/>
              </w:rPr>
              <w:t>Purpose of Entry</w:t>
            </w:r>
          </w:p>
        </w:tc>
      </w:tr>
      <w:tr w:rsidR="00DF5E30" w:rsidRPr="00DF5E30" w14:paraId="258F7BB2" w14:textId="77777777" w:rsidTr="00DF5E30">
        <w:trPr>
          <w:cantSplit/>
          <w:trHeight w:val="324"/>
        </w:trPr>
        <w:tc>
          <w:tcPr>
            <w:tcW w:w="50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7BB0" w14:textId="77777777" w:rsidR="00DF5E30" w:rsidRPr="00DF5E30" w:rsidRDefault="00DF5E30" w:rsidP="00DF5E3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F5E30">
              <w:rPr>
                <w:rFonts w:ascii="Arial" w:hAnsi="Arial" w:cs="Arial"/>
                <w:b/>
                <w:sz w:val="18"/>
                <w:szCs w:val="18"/>
              </w:rPr>
              <w:t>Location/Building</w:t>
            </w:r>
          </w:p>
        </w:tc>
        <w:tc>
          <w:tcPr>
            <w:tcW w:w="540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7BB1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F5E30" w:rsidRPr="00DF5E30" w14:paraId="258F7BB6" w14:textId="77777777" w:rsidTr="00DF5E30">
        <w:trPr>
          <w:trHeight w:val="373"/>
        </w:trPr>
        <w:tc>
          <w:tcPr>
            <w:tcW w:w="5055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8F7BB3" w14:textId="77777777" w:rsidR="00DF5E30" w:rsidRPr="00DF5E30" w:rsidRDefault="00DF5E30" w:rsidP="00DF5E3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F5E30">
              <w:rPr>
                <w:rFonts w:ascii="Arial" w:hAnsi="Arial" w:cs="Arial"/>
                <w:b/>
                <w:sz w:val="18"/>
                <w:szCs w:val="18"/>
              </w:rPr>
              <w:t>Method Statement Number</w:t>
            </w:r>
          </w:p>
        </w:tc>
        <w:tc>
          <w:tcPr>
            <w:tcW w:w="54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7BB4" w14:textId="77777777" w:rsidR="00DF5E30" w:rsidRPr="00DF5E30" w:rsidRDefault="00DF5E30" w:rsidP="00DF5E3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F5E30">
              <w:rPr>
                <w:rFonts w:ascii="Arial" w:hAnsi="Arial" w:cs="Arial"/>
                <w:b/>
                <w:sz w:val="18"/>
                <w:szCs w:val="18"/>
              </w:rPr>
              <w:t>Authorised Duration of Permit (max one shift)</w:t>
            </w:r>
          </w:p>
          <w:p w14:paraId="258F7BB5" w14:textId="77777777" w:rsidR="00DF5E30" w:rsidRPr="00DF5E30" w:rsidRDefault="00DF5E30" w:rsidP="00DF5E3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F5E30">
              <w:rPr>
                <w:rFonts w:ascii="Arial" w:hAnsi="Arial" w:cs="Arial"/>
                <w:b/>
                <w:sz w:val="18"/>
                <w:szCs w:val="18"/>
              </w:rPr>
              <w:t>From</w:t>
            </w:r>
            <w:r w:rsidRPr="00DF5E30">
              <w:rPr>
                <w:rFonts w:ascii="Arial" w:hAnsi="Arial" w:cs="Arial"/>
                <w:sz w:val="18"/>
                <w:szCs w:val="18"/>
              </w:rPr>
              <w:t xml:space="preserve">:                                  </w:t>
            </w:r>
            <w:r w:rsidRPr="00DF5E30">
              <w:rPr>
                <w:rFonts w:ascii="Arial" w:hAnsi="Arial" w:cs="Arial"/>
                <w:b/>
                <w:sz w:val="18"/>
                <w:szCs w:val="18"/>
              </w:rPr>
              <w:t>To</w:t>
            </w:r>
            <w:r w:rsidRPr="00DF5E30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  <w:tr w:rsidR="00DF5E30" w:rsidRPr="00DF5E30" w14:paraId="258F7BB9" w14:textId="77777777" w:rsidTr="00DF5E30">
        <w:trPr>
          <w:trHeight w:val="193"/>
        </w:trPr>
        <w:tc>
          <w:tcPr>
            <w:tcW w:w="5055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8F7BB7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b/>
                <w:sz w:val="18"/>
                <w:szCs w:val="18"/>
              </w:rPr>
              <w:t>PERMIT SPACE HAZARDS</w:t>
            </w:r>
          </w:p>
        </w:tc>
        <w:tc>
          <w:tcPr>
            <w:tcW w:w="54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7BB8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b/>
                <w:sz w:val="18"/>
                <w:szCs w:val="18"/>
              </w:rPr>
              <w:t xml:space="preserve">EQUIPMENT REQUIRED FOR ENTRY AND WORK </w:t>
            </w:r>
            <w:r w:rsidRPr="00DF5E3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bookmarkStart w:id="0" w:name="Check1"/>
      <w:tr w:rsidR="00DF5E30" w:rsidRPr="00DF5E30" w14:paraId="258F7BBC" w14:textId="77777777" w:rsidTr="00967351">
        <w:tc>
          <w:tcPr>
            <w:tcW w:w="505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8F7BBA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0"/>
            <w:r w:rsidRPr="00DF5E30">
              <w:rPr>
                <w:rFonts w:ascii="Arial" w:hAnsi="Arial" w:cs="Arial"/>
                <w:sz w:val="18"/>
                <w:szCs w:val="18"/>
              </w:rPr>
              <w:t xml:space="preserve"> Oxygen Deficiency</w:t>
            </w:r>
          </w:p>
        </w:tc>
        <w:tc>
          <w:tcPr>
            <w:tcW w:w="540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8F7BBB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bookmarkStart w:id="1" w:name="Check2"/>
      <w:tr w:rsidR="00DF5E30" w:rsidRPr="00DF5E30" w14:paraId="258F7BBF" w14:textId="77777777" w:rsidTr="00967351">
        <w:tc>
          <w:tcPr>
            <w:tcW w:w="505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8F7BBD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1"/>
            <w:r w:rsidRPr="00DF5E30">
              <w:rPr>
                <w:rFonts w:ascii="Arial" w:hAnsi="Arial" w:cs="Arial"/>
                <w:sz w:val="18"/>
                <w:szCs w:val="18"/>
              </w:rPr>
              <w:t xml:space="preserve"> Oxygen Enrichment</w:t>
            </w:r>
          </w:p>
        </w:tc>
        <w:tc>
          <w:tcPr>
            <w:tcW w:w="54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8F7BBE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>Additional PPE: __________________________________</w:t>
            </w:r>
          </w:p>
        </w:tc>
      </w:tr>
      <w:bookmarkStart w:id="2" w:name="Check3"/>
      <w:tr w:rsidR="00DF5E30" w:rsidRPr="00DF5E30" w14:paraId="258F7BC2" w14:textId="77777777" w:rsidTr="00967351">
        <w:tc>
          <w:tcPr>
            <w:tcW w:w="505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8F7BC0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2"/>
            <w:r w:rsidRPr="00DF5E30">
              <w:rPr>
                <w:rFonts w:ascii="Arial" w:hAnsi="Arial" w:cs="Arial"/>
                <w:sz w:val="18"/>
                <w:szCs w:val="18"/>
              </w:rPr>
              <w:t xml:space="preserve"> Flammable gases or vapours</w:t>
            </w:r>
          </w:p>
        </w:tc>
        <w:tc>
          <w:tcPr>
            <w:tcW w:w="54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8F7BC1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bookmarkStart w:id="3" w:name="Check4"/>
      <w:tr w:rsidR="00DF5E30" w:rsidRPr="00DF5E30" w14:paraId="258F7BC5" w14:textId="77777777" w:rsidTr="00967351">
        <w:tc>
          <w:tcPr>
            <w:tcW w:w="505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8F7BC3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3"/>
            <w:r w:rsidRPr="00DF5E30">
              <w:rPr>
                <w:rFonts w:ascii="Arial" w:hAnsi="Arial" w:cs="Arial"/>
                <w:sz w:val="18"/>
                <w:szCs w:val="18"/>
              </w:rPr>
              <w:t xml:space="preserve"> Airborne combustible dust</w:t>
            </w:r>
          </w:p>
        </w:tc>
        <w:tc>
          <w:tcPr>
            <w:tcW w:w="54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8F7BC4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>Respiratory Protection: ____________________________</w:t>
            </w:r>
          </w:p>
        </w:tc>
      </w:tr>
      <w:tr w:rsidR="00DF5E30" w:rsidRPr="00DF5E30" w14:paraId="258F7BC8" w14:textId="77777777" w:rsidTr="00967351">
        <w:tc>
          <w:tcPr>
            <w:tcW w:w="505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8F7BC6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DF5E30">
              <w:rPr>
                <w:rFonts w:ascii="Arial" w:hAnsi="Arial" w:cs="Arial"/>
                <w:sz w:val="18"/>
                <w:szCs w:val="18"/>
              </w:rPr>
              <w:t xml:space="preserve"> Toxic gases or vapours</w:t>
            </w:r>
          </w:p>
        </w:tc>
        <w:tc>
          <w:tcPr>
            <w:tcW w:w="54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8F7BC7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F5E30" w:rsidRPr="00DF5E30" w14:paraId="258F7BCB" w14:textId="77777777" w:rsidTr="00967351">
        <w:tc>
          <w:tcPr>
            <w:tcW w:w="505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8F7BC9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DF5E30">
              <w:rPr>
                <w:rFonts w:ascii="Arial" w:hAnsi="Arial" w:cs="Arial"/>
                <w:sz w:val="18"/>
                <w:szCs w:val="18"/>
              </w:rPr>
              <w:t xml:space="preserve"> Mechanical hazards</w:t>
            </w:r>
          </w:p>
        </w:tc>
        <w:tc>
          <w:tcPr>
            <w:tcW w:w="54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8F7BCA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>First Aid Provision: _______________________________</w:t>
            </w:r>
          </w:p>
        </w:tc>
      </w:tr>
      <w:tr w:rsidR="00DF5E30" w:rsidRPr="00DF5E30" w14:paraId="258F7BCE" w14:textId="77777777" w:rsidTr="00967351">
        <w:tc>
          <w:tcPr>
            <w:tcW w:w="505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8F7BCC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DF5E30">
              <w:rPr>
                <w:rFonts w:ascii="Arial" w:hAnsi="Arial" w:cs="Arial"/>
                <w:sz w:val="18"/>
                <w:szCs w:val="18"/>
              </w:rPr>
              <w:t xml:space="preserve"> Electric shock</w:t>
            </w:r>
          </w:p>
        </w:tc>
        <w:tc>
          <w:tcPr>
            <w:tcW w:w="54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8F7BCD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F5E30" w:rsidRPr="00DF5E30" w14:paraId="258F7BD1" w14:textId="77777777" w:rsidTr="00967351">
        <w:tc>
          <w:tcPr>
            <w:tcW w:w="505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8F7BCF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DF5E30">
              <w:rPr>
                <w:rFonts w:ascii="Arial" w:hAnsi="Arial" w:cs="Arial"/>
                <w:sz w:val="18"/>
                <w:szCs w:val="18"/>
              </w:rPr>
              <w:t xml:space="preserve"> Materials harmful to skin</w:t>
            </w:r>
          </w:p>
        </w:tc>
        <w:tc>
          <w:tcPr>
            <w:tcW w:w="54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8F7BD0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 xml:space="preserve">Communication: </w:t>
            </w:r>
            <w:bookmarkStart w:id="4" w:name="Check5"/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4"/>
            <w:r w:rsidRPr="00DF5E30">
              <w:rPr>
                <w:rFonts w:ascii="Arial" w:hAnsi="Arial" w:cs="Arial"/>
                <w:sz w:val="18"/>
                <w:szCs w:val="18"/>
              </w:rPr>
              <w:t xml:space="preserve"> Visual    </w:t>
            </w:r>
            <w:bookmarkStart w:id="5" w:name="Check6"/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5"/>
            <w:r w:rsidRPr="00DF5E30">
              <w:rPr>
                <w:rFonts w:ascii="Arial" w:hAnsi="Arial" w:cs="Arial"/>
                <w:sz w:val="18"/>
                <w:szCs w:val="18"/>
              </w:rPr>
              <w:t xml:space="preserve"> Voice     </w:t>
            </w:r>
            <w:bookmarkStart w:id="6" w:name="Check7"/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6"/>
            <w:r w:rsidRPr="00DF5E30">
              <w:rPr>
                <w:rFonts w:ascii="Arial" w:hAnsi="Arial" w:cs="Arial"/>
                <w:sz w:val="18"/>
                <w:szCs w:val="18"/>
              </w:rPr>
              <w:t xml:space="preserve"> Radio/Cell</w:t>
            </w:r>
          </w:p>
        </w:tc>
      </w:tr>
      <w:tr w:rsidR="00DF5E30" w:rsidRPr="00DF5E30" w14:paraId="258F7BD4" w14:textId="77777777" w:rsidTr="00967351">
        <w:tc>
          <w:tcPr>
            <w:tcW w:w="505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8F7BD2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DF5E30">
              <w:rPr>
                <w:rFonts w:ascii="Arial" w:hAnsi="Arial" w:cs="Arial"/>
                <w:sz w:val="18"/>
                <w:szCs w:val="18"/>
              </w:rPr>
              <w:t xml:space="preserve"> Use / ingress of substances</w:t>
            </w:r>
          </w:p>
        </w:tc>
        <w:tc>
          <w:tcPr>
            <w:tcW w:w="54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8F7BD3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Tripod Retrieval System:      </w:t>
            </w:r>
            <w:r w:rsidRPr="00DF5E30">
              <w:rPr>
                <w:rFonts w:ascii="Arial" w:hAnsi="Arial" w:cs="Arial"/>
                <w:sz w:val="18"/>
                <w:szCs w:val="18"/>
              </w:rPr>
              <w:t xml:space="preserve"> </w:t>
            </w:r>
            <w:bookmarkStart w:id="7" w:name="Check8"/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7"/>
            <w:r>
              <w:rPr>
                <w:rFonts w:ascii="Arial" w:hAnsi="Arial" w:cs="Arial"/>
                <w:sz w:val="18"/>
                <w:szCs w:val="18"/>
              </w:rPr>
              <w:t xml:space="preserve"> Yes     </w:t>
            </w:r>
            <w:r w:rsidRPr="00DF5E30">
              <w:rPr>
                <w:rFonts w:ascii="Arial" w:hAnsi="Arial" w:cs="Arial"/>
                <w:sz w:val="18"/>
                <w:szCs w:val="18"/>
              </w:rPr>
              <w:t xml:space="preserve">  </w:t>
            </w:r>
            <w:bookmarkStart w:id="8" w:name="Check9"/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8"/>
            <w:r w:rsidRPr="00DF5E30">
              <w:rPr>
                <w:rFonts w:ascii="Arial" w:hAnsi="Arial" w:cs="Arial"/>
                <w:sz w:val="18"/>
                <w:szCs w:val="18"/>
              </w:rPr>
              <w:t xml:space="preserve"> No</w:t>
            </w:r>
          </w:p>
        </w:tc>
      </w:tr>
      <w:tr w:rsidR="00DF5E30" w:rsidRPr="00DF5E30" w14:paraId="258F7BD7" w14:textId="77777777" w:rsidTr="00DF5E30">
        <w:tc>
          <w:tcPr>
            <w:tcW w:w="5055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7BD5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DF5E30">
              <w:rPr>
                <w:rFonts w:ascii="Arial" w:hAnsi="Arial" w:cs="Arial"/>
                <w:sz w:val="18"/>
                <w:szCs w:val="18"/>
              </w:rPr>
              <w:t xml:space="preserve"> Other:</w:t>
            </w:r>
          </w:p>
        </w:tc>
        <w:tc>
          <w:tcPr>
            <w:tcW w:w="540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7BD6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DF5E30">
              <w:rPr>
                <w:rFonts w:ascii="Arial" w:hAnsi="Arial" w:cs="Arial"/>
                <w:sz w:val="18"/>
                <w:szCs w:val="18"/>
              </w:rPr>
              <w:t xml:space="preserve"> Other: </w:t>
            </w:r>
          </w:p>
        </w:tc>
      </w:tr>
      <w:tr w:rsidR="00DF5E30" w:rsidRPr="00DF5E30" w14:paraId="258F7BDE" w14:textId="77777777" w:rsidTr="00DF5E30">
        <w:trPr>
          <w:cantSplit/>
        </w:trPr>
        <w:tc>
          <w:tcPr>
            <w:tcW w:w="5055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8F7BD8" w14:textId="77777777" w:rsidR="00DF5E30" w:rsidRPr="00DF5E30" w:rsidRDefault="00DF5E30" w:rsidP="00DF5E3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F5E30">
              <w:rPr>
                <w:rFonts w:ascii="Arial" w:hAnsi="Arial" w:cs="Arial"/>
                <w:b/>
                <w:sz w:val="18"/>
                <w:szCs w:val="18"/>
              </w:rPr>
              <w:t>PREPARATION FOR ENTRY</w:t>
            </w:r>
          </w:p>
        </w:tc>
        <w:tc>
          <w:tcPr>
            <w:tcW w:w="540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8F7BD9" w14:textId="77777777" w:rsidR="00DF5E30" w:rsidRPr="00DF5E30" w:rsidRDefault="00DF5E30" w:rsidP="00DF5E3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F5E30">
              <w:rPr>
                <w:rFonts w:ascii="Arial" w:hAnsi="Arial" w:cs="Arial"/>
                <w:b/>
                <w:sz w:val="18"/>
                <w:szCs w:val="18"/>
              </w:rPr>
              <w:t>PERSONAL AWARENESS:</w:t>
            </w:r>
            <w:r w:rsidRPr="00DF5E30">
              <w:rPr>
                <w:rFonts w:ascii="Arial" w:hAnsi="Arial" w:cs="Arial"/>
                <w:b/>
                <w:sz w:val="18"/>
                <w:szCs w:val="18"/>
              </w:rPr>
              <w:tab/>
            </w:r>
          </w:p>
          <w:bookmarkStart w:id="9" w:name="Check18"/>
          <w:p w14:paraId="258F7BDA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9"/>
            <w:r w:rsidRPr="00DF5E30">
              <w:rPr>
                <w:rFonts w:ascii="Arial" w:hAnsi="Arial" w:cs="Arial"/>
                <w:sz w:val="18"/>
                <w:szCs w:val="18"/>
              </w:rPr>
              <w:t xml:space="preserve"> Pre-entry briefing on specific hazards and control methods</w:t>
            </w:r>
            <w:bookmarkStart w:id="10" w:name="Check19"/>
            <w:r>
              <w:rPr>
                <w:rFonts w:ascii="Arial" w:hAnsi="Arial" w:cs="Arial"/>
                <w:sz w:val="18"/>
                <w:szCs w:val="18"/>
              </w:rPr>
              <w:t xml:space="preserve"> and </w:t>
            </w:r>
            <w:r w:rsidRPr="00DF5E30">
              <w:rPr>
                <w:rFonts w:ascii="Arial" w:hAnsi="Arial" w:cs="Arial"/>
                <w:sz w:val="18"/>
                <w:szCs w:val="18"/>
              </w:rPr>
              <w:t>emergency plan</w:t>
            </w:r>
          </w:p>
          <w:p w14:paraId="258F7BDB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10"/>
            <w:r w:rsidRPr="00DF5E30">
              <w:rPr>
                <w:rFonts w:ascii="Arial" w:hAnsi="Arial" w:cs="Arial"/>
                <w:sz w:val="18"/>
                <w:szCs w:val="18"/>
              </w:rPr>
              <w:t xml:space="preserve"> Notify contractors of permit and hazard conditions</w:t>
            </w:r>
          </w:p>
          <w:p w14:paraId="258F7BDC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DF5E30">
              <w:rPr>
                <w:rFonts w:ascii="Arial" w:hAnsi="Arial" w:cs="Arial"/>
                <w:sz w:val="18"/>
                <w:szCs w:val="18"/>
              </w:rPr>
              <w:t xml:space="preserve"> Other: </w:t>
            </w:r>
          </w:p>
          <w:p w14:paraId="258F7BDD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F5E30" w:rsidRPr="00DF5E30" w14:paraId="258F7BE3" w14:textId="77777777" w:rsidTr="00DF5E30">
        <w:trPr>
          <w:cantSplit/>
          <w:trHeight w:val="408"/>
        </w:trPr>
        <w:tc>
          <w:tcPr>
            <w:tcW w:w="505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8F7BDF" w14:textId="77777777" w:rsidR="00DF5E30" w:rsidRPr="00DF5E30" w:rsidRDefault="00DF5E30" w:rsidP="00DF5E3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 xml:space="preserve"> </w:t>
            </w:r>
            <w:bookmarkStart w:id="11" w:name="Check23"/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11"/>
            <w:r w:rsidRPr="00DF5E30">
              <w:rPr>
                <w:rFonts w:ascii="Arial" w:hAnsi="Arial" w:cs="Arial"/>
                <w:sz w:val="18"/>
                <w:szCs w:val="18"/>
              </w:rPr>
              <w:t xml:space="preserve"> Notification of affected departments of service interruption</w:t>
            </w:r>
            <w:r w:rsidRPr="00DF5E30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258F7BE0" w14:textId="77777777" w:rsidR="00DF5E30" w:rsidRPr="00DF5E30" w:rsidRDefault="00DF5E30" w:rsidP="00DF5E3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DF5E30">
              <w:rPr>
                <w:rFonts w:ascii="Arial" w:hAnsi="Arial" w:cs="Arial"/>
                <w:sz w:val="18"/>
                <w:szCs w:val="18"/>
              </w:rPr>
              <w:t xml:space="preserve"> Emergency Plan attached</w:t>
            </w:r>
          </w:p>
          <w:p w14:paraId="258F7BE1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b/>
                <w:sz w:val="18"/>
                <w:szCs w:val="18"/>
              </w:rPr>
              <w:t>Isolation Methods:</w:t>
            </w:r>
          </w:p>
        </w:tc>
        <w:tc>
          <w:tcPr>
            <w:tcW w:w="5401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8F7BE2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F5E30" w:rsidRPr="00DF5E30" w14:paraId="258F7BE6" w14:textId="77777777" w:rsidTr="00DF5E30">
        <w:trPr>
          <w:cantSplit/>
          <w:trHeight w:val="516"/>
        </w:trPr>
        <w:tc>
          <w:tcPr>
            <w:tcW w:w="5055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7BE4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 xml:space="preserve"> </w:t>
            </w:r>
            <w:bookmarkStart w:id="12" w:name="Check11"/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12"/>
            <w:r w:rsidRPr="00DF5E3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F5E30">
              <w:rPr>
                <w:rFonts w:ascii="Arial" w:hAnsi="Arial" w:cs="Arial"/>
                <w:b/>
                <w:sz w:val="18"/>
                <w:szCs w:val="18"/>
              </w:rPr>
              <w:t>Ventilate:</w:t>
            </w:r>
            <w:r w:rsidRPr="00DF5E30">
              <w:rPr>
                <w:rFonts w:ascii="Arial" w:hAnsi="Arial" w:cs="Arial"/>
                <w:sz w:val="18"/>
                <w:szCs w:val="18"/>
              </w:rPr>
              <w:t xml:space="preserve"> Continuous</w:t>
            </w:r>
            <w:r>
              <w:rPr>
                <w:rFonts w:ascii="Arial" w:hAnsi="Arial" w:cs="Arial"/>
                <w:sz w:val="18"/>
                <w:szCs w:val="18"/>
              </w:rPr>
              <w:t xml:space="preserve"> forced air ventilation must be </w:t>
            </w:r>
            <w:r w:rsidRPr="00DF5E30">
              <w:rPr>
                <w:rFonts w:ascii="Arial" w:hAnsi="Arial" w:cs="Arial"/>
                <w:sz w:val="18"/>
                <w:szCs w:val="18"/>
              </w:rPr>
              <w:t>utilised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F5E30">
              <w:rPr>
                <w:rFonts w:ascii="Arial" w:hAnsi="Arial" w:cs="Arial"/>
                <w:sz w:val="18"/>
                <w:szCs w:val="18"/>
              </w:rPr>
              <w:t xml:space="preserve">in instances where there is the likelihood of atmospheric hazards. </w:t>
            </w:r>
          </w:p>
        </w:tc>
        <w:tc>
          <w:tcPr>
            <w:tcW w:w="5401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8F7BE5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bookmarkStart w:id="13" w:name="Check14"/>
      <w:tr w:rsidR="00DF5E30" w:rsidRPr="00DF5E30" w14:paraId="258F7BEA" w14:textId="77777777" w:rsidTr="00967351">
        <w:tc>
          <w:tcPr>
            <w:tcW w:w="505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8F7BE7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13"/>
            <w:r w:rsidRPr="00DF5E30">
              <w:rPr>
                <w:rFonts w:ascii="Arial" w:hAnsi="Arial" w:cs="Arial"/>
                <w:sz w:val="18"/>
                <w:szCs w:val="18"/>
              </w:rPr>
              <w:t xml:space="preserve"> Atmospheric Tes</w:t>
            </w:r>
            <w:bookmarkStart w:id="14" w:name="Check15"/>
            <w:r>
              <w:rPr>
                <w:rFonts w:ascii="Arial" w:hAnsi="Arial" w:cs="Arial"/>
                <w:sz w:val="18"/>
                <w:szCs w:val="18"/>
              </w:rPr>
              <w:t xml:space="preserve">t     </w:t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14"/>
            <w:r w:rsidRPr="00DF5E30">
              <w:rPr>
                <w:rFonts w:ascii="Arial" w:hAnsi="Arial" w:cs="Arial"/>
                <w:sz w:val="18"/>
                <w:szCs w:val="18"/>
              </w:rPr>
              <w:t xml:space="preserve"> Inert</w:t>
            </w:r>
            <w:bookmarkStart w:id="15" w:name="Check16"/>
            <w:r>
              <w:rPr>
                <w:rFonts w:ascii="Arial" w:hAnsi="Arial" w:cs="Arial"/>
                <w:sz w:val="18"/>
                <w:szCs w:val="18"/>
              </w:rPr>
              <w:t xml:space="preserve">       </w:t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15"/>
            <w:r w:rsidRPr="00DF5E30">
              <w:rPr>
                <w:rFonts w:ascii="Arial" w:hAnsi="Arial" w:cs="Arial"/>
                <w:sz w:val="18"/>
                <w:szCs w:val="18"/>
              </w:rPr>
              <w:t xml:space="preserve"> Purge/clean</w:t>
            </w:r>
          </w:p>
        </w:tc>
        <w:tc>
          <w:tcPr>
            <w:tcW w:w="540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8F7BE8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b/>
                <w:sz w:val="18"/>
                <w:szCs w:val="18"/>
              </w:rPr>
              <w:t>Additional Permits required and/or attached:</w:t>
            </w:r>
          </w:p>
          <w:p w14:paraId="258F7BE9" w14:textId="77777777" w:rsidR="00DF5E30" w:rsidRPr="00DF5E30" w:rsidRDefault="00DF5E30" w:rsidP="00967351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 xml:space="preserve">   </w:t>
            </w:r>
            <w:bookmarkStart w:id="16" w:name="Check24"/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16"/>
            <w:r w:rsidRPr="00DF5E30">
              <w:rPr>
                <w:rFonts w:ascii="Arial" w:hAnsi="Arial" w:cs="Arial"/>
                <w:sz w:val="18"/>
                <w:szCs w:val="18"/>
              </w:rPr>
              <w:t xml:space="preserve"> Hot Work         </w:t>
            </w:r>
            <w:bookmarkStart w:id="17" w:name="Check25"/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17"/>
            <w:r w:rsidRPr="00DF5E30">
              <w:rPr>
                <w:rFonts w:ascii="Arial" w:hAnsi="Arial" w:cs="Arial"/>
                <w:sz w:val="18"/>
                <w:szCs w:val="18"/>
              </w:rPr>
              <w:t xml:space="preserve"> Electrical   </w:t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DF5E30">
              <w:rPr>
                <w:rFonts w:ascii="Arial" w:hAnsi="Arial" w:cs="Arial"/>
                <w:sz w:val="18"/>
                <w:szCs w:val="18"/>
              </w:rPr>
              <w:t xml:space="preserve"> Other:</w:t>
            </w:r>
          </w:p>
        </w:tc>
      </w:tr>
      <w:bookmarkStart w:id="18" w:name="Check17"/>
      <w:tr w:rsidR="00DF5E30" w:rsidRPr="00DF5E30" w14:paraId="258F7BEE" w14:textId="77777777" w:rsidTr="00967351">
        <w:tc>
          <w:tcPr>
            <w:tcW w:w="505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8F7BEB" w14:textId="77777777" w:rsid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18"/>
            <w:r w:rsidRPr="00DF5E30">
              <w:rPr>
                <w:rFonts w:ascii="Arial" w:hAnsi="Arial" w:cs="Arial"/>
                <w:sz w:val="18"/>
                <w:szCs w:val="18"/>
              </w:rPr>
              <w:t xml:space="preserve"> Blank/Blind</w:t>
            </w:r>
            <w:bookmarkStart w:id="19" w:name="Check12"/>
            <w:r>
              <w:rPr>
                <w:rFonts w:ascii="Arial" w:hAnsi="Arial" w:cs="Arial"/>
                <w:sz w:val="18"/>
                <w:szCs w:val="18"/>
              </w:rPr>
              <w:t xml:space="preserve">               </w:t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19"/>
            <w:r w:rsidRPr="00DF5E30">
              <w:rPr>
                <w:rFonts w:ascii="Arial" w:hAnsi="Arial" w:cs="Arial"/>
                <w:sz w:val="18"/>
                <w:szCs w:val="18"/>
              </w:rPr>
              <w:t xml:space="preserve"> LOTO</w:t>
            </w:r>
            <w:bookmarkStart w:id="20" w:name="Check13"/>
            <w:r>
              <w:rPr>
                <w:rFonts w:ascii="Arial" w:hAnsi="Arial" w:cs="Arial"/>
                <w:sz w:val="18"/>
                <w:szCs w:val="18"/>
              </w:rPr>
              <w:t xml:space="preserve">    </w:t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5E3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DF5E30">
              <w:rPr>
                <w:rFonts w:ascii="Arial" w:hAnsi="Arial" w:cs="Arial"/>
                <w:sz w:val="18"/>
                <w:szCs w:val="18"/>
              </w:rPr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F5E3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20"/>
            <w:r w:rsidRPr="00DF5E30">
              <w:rPr>
                <w:rFonts w:ascii="Arial" w:hAnsi="Arial" w:cs="Arial"/>
                <w:sz w:val="18"/>
                <w:szCs w:val="18"/>
              </w:rPr>
              <w:t xml:space="preserve"> Barriers</w:t>
            </w:r>
          </w:p>
          <w:p w14:paraId="258F7BEC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1" w:type="dxa"/>
            <w:gridSpan w:val="4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258F7BED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F5E30" w:rsidRPr="00DF5E30" w14:paraId="258F7BFA" w14:textId="77777777" w:rsidTr="00DF5E3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258F7BEF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>Test For: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258F7BF0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 xml:space="preserve">Acceptable </w:t>
            </w:r>
          </w:p>
          <w:p w14:paraId="258F7BF1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>Values</w:t>
            </w: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258F7BF2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>Pre-Entry</w:t>
            </w:r>
            <w:r w:rsidRPr="00DF5E30">
              <w:rPr>
                <w:rFonts w:ascii="Arial" w:hAnsi="Arial" w:cs="Arial"/>
                <w:sz w:val="18"/>
                <w:szCs w:val="18"/>
              </w:rPr>
              <w:sym w:font="Symbol" w:char="F02A"/>
            </w:r>
          </w:p>
          <w:p w14:paraId="258F7BF3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>Time/Results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258F7BF4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>Break</w:t>
            </w:r>
          </w:p>
          <w:p w14:paraId="258F7BF5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>Time/Results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258F7BF6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>Break</w:t>
            </w:r>
          </w:p>
          <w:p w14:paraId="258F7BF7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>Time/Results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258F7BF8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>Break</w:t>
            </w:r>
          </w:p>
          <w:p w14:paraId="258F7BF9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>Time/Results</w:t>
            </w:r>
          </w:p>
        </w:tc>
      </w:tr>
      <w:tr w:rsidR="00DF5E30" w:rsidRPr="00DF5E30" w14:paraId="258F7C01" w14:textId="77777777" w:rsidTr="00DF5E3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BFB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>Oxygen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BFC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 xml:space="preserve">19.5% </w:t>
            </w:r>
            <w:r w:rsidRPr="00DF5E30">
              <w:rPr>
                <w:rFonts w:ascii="Arial" w:hAnsi="Arial" w:cs="Arial"/>
                <w:sz w:val="18"/>
                <w:szCs w:val="18"/>
                <w:vertAlign w:val="subscript"/>
              </w:rPr>
              <w:t xml:space="preserve">min </w:t>
            </w:r>
            <w:r w:rsidRPr="00DF5E30">
              <w:rPr>
                <w:rFonts w:ascii="Arial" w:hAnsi="Arial" w:cs="Arial"/>
                <w:sz w:val="18"/>
                <w:szCs w:val="18"/>
              </w:rPr>
              <w:t xml:space="preserve">– 21% </w:t>
            </w:r>
            <w:r w:rsidRPr="00DF5E30">
              <w:rPr>
                <w:rFonts w:ascii="Arial" w:hAnsi="Arial" w:cs="Arial"/>
                <w:sz w:val="18"/>
                <w:szCs w:val="18"/>
                <w:vertAlign w:val="subscript"/>
              </w:rPr>
              <w:t>max</w:t>
            </w: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BFD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BFE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BFF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C00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F5E30" w:rsidRPr="00DF5E30" w14:paraId="258F7C08" w14:textId="77777777" w:rsidTr="00DF5E3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C02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>Flammability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C03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>Less than 10%</w:t>
            </w: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C04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C05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C06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C07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F5E30" w:rsidRPr="00DF5E30" w14:paraId="258F7C0F" w14:textId="77777777" w:rsidTr="00DF5E3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C09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>Hydrogen Sulfide (H</w:t>
            </w:r>
            <w:r w:rsidRPr="00DF5E30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DF5E30">
              <w:rPr>
                <w:rFonts w:ascii="Arial" w:hAnsi="Arial" w:cs="Arial"/>
                <w:sz w:val="18"/>
                <w:szCs w:val="18"/>
              </w:rPr>
              <w:t>S)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C0A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>Less than 10 ppm</w:t>
            </w: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C0B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C0C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C0D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C0E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F5E30" w:rsidRPr="00DF5E30" w14:paraId="258F7C16" w14:textId="77777777" w:rsidTr="00DF5E3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C10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>Carbon Monoxide (CO)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C11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>Less than 35 ppm</w:t>
            </w: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C12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C13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C14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C15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F5E30" w:rsidRPr="00DF5E30" w14:paraId="258F7C1D" w14:textId="77777777" w:rsidTr="00DF5E3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C17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>Other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C18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C19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C1A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C1B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7C1C" w14:textId="77777777" w:rsidR="00DF5E30" w:rsidRPr="00DF5E30" w:rsidRDefault="00DF5E30" w:rsidP="00DF5E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F5E30" w:rsidRPr="00DF5E30" w14:paraId="258F7C20" w14:textId="77777777" w:rsidTr="00DF5E30">
        <w:tc>
          <w:tcPr>
            <w:tcW w:w="44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7C1E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t>Sampling Equipment and Date Last Calibrated:</w:t>
            </w:r>
          </w:p>
        </w:tc>
        <w:tc>
          <w:tcPr>
            <w:tcW w:w="59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7C1F" w14:textId="77777777" w:rsidR="00DF5E30" w:rsidRPr="00DF5E30" w:rsidRDefault="00DF5E30" w:rsidP="00DF5E30">
            <w:pPr>
              <w:rPr>
                <w:rFonts w:ascii="Arial" w:hAnsi="Arial" w:cs="Arial"/>
                <w:sz w:val="18"/>
                <w:szCs w:val="18"/>
              </w:rPr>
            </w:pPr>
            <w:r w:rsidRPr="00DF5E30">
              <w:rPr>
                <w:rFonts w:ascii="Arial" w:hAnsi="Arial" w:cs="Arial"/>
                <w:sz w:val="18"/>
                <w:szCs w:val="18"/>
              </w:rPr>
              <w:sym w:font="Symbol" w:char="F02A"/>
            </w:r>
            <w:r w:rsidRPr="00DF5E30">
              <w:rPr>
                <w:rFonts w:ascii="Arial" w:hAnsi="Arial" w:cs="Arial"/>
                <w:sz w:val="18"/>
                <w:szCs w:val="18"/>
              </w:rPr>
              <w:t>Pre-Entry Measurements performed by Competent Person in charge of work.</w:t>
            </w:r>
          </w:p>
        </w:tc>
      </w:tr>
      <w:tr w:rsidR="00DF5E30" w:rsidRPr="00DF5E30" w14:paraId="258F7C25" w14:textId="77777777" w:rsidTr="00DF5E30">
        <w:trPr>
          <w:trHeight w:val="270"/>
        </w:trPr>
        <w:tc>
          <w:tcPr>
            <w:tcW w:w="346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258F7C21" w14:textId="77777777" w:rsidR="00DF5E30" w:rsidRPr="00DF5E30" w:rsidRDefault="00DF5E30" w:rsidP="00DF5E30">
            <w:pPr>
              <w:pStyle w:val="Default"/>
              <w:spacing w:after="40"/>
              <w:ind w:left="276" w:hanging="276"/>
              <w:jc w:val="center"/>
              <w:rPr>
                <w:rFonts w:cs="Arial"/>
                <w:b/>
                <w:sz w:val="18"/>
                <w:szCs w:val="18"/>
              </w:rPr>
            </w:pPr>
            <w:r w:rsidRPr="00DF5E30">
              <w:rPr>
                <w:rFonts w:cs="Arial"/>
                <w:b/>
                <w:sz w:val="18"/>
                <w:szCs w:val="18"/>
              </w:rPr>
              <w:t>Persons authorised to enter - Name</w:t>
            </w:r>
          </w:p>
        </w:tc>
        <w:tc>
          <w:tcPr>
            <w:tcW w:w="157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258F7C22" w14:textId="77777777" w:rsidR="00DF5E30" w:rsidRPr="00DF5E30" w:rsidRDefault="00DF5E30" w:rsidP="00DF5E30">
            <w:pPr>
              <w:pStyle w:val="Default"/>
              <w:spacing w:after="40"/>
              <w:ind w:left="276" w:hanging="276"/>
              <w:jc w:val="center"/>
              <w:rPr>
                <w:rFonts w:cs="Arial"/>
                <w:b/>
                <w:sz w:val="18"/>
                <w:szCs w:val="18"/>
              </w:rPr>
            </w:pPr>
            <w:r w:rsidRPr="00DF5E30">
              <w:rPr>
                <w:rFonts w:cs="Arial"/>
                <w:b/>
                <w:sz w:val="18"/>
                <w:szCs w:val="18"/>
              </w:rPr>
              <w:t>Signature</w:t>
            </w:r>
          </w:p>
        </w:tc>
        <w:tc>
          <w:tcPr>
            <w:tcW w:w="360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258F7C23" w14:textId="77777777" w:rsidR="00DF5E30" w:rsidRPr="00DF5E30" w:rsidRDefault="00DF5E30" w:rsidP="00DF5E30">
            <w:pPr>
              <w:pStyle w:val="Default"/>
              <w:spacing w:after="40"/>
              <w:ind w:left="276" w:hanging="276"/>
              <w:jc w:val="center"/>
              <w:rPr>
                <w:rFonts w:cs="Arial"/>
                <w:b/>
                <w:sz w:val="18"/>
                <w:szCs w:val="18"/>
              </w:rPr>
            </w:pPr>
            <w:r w:rsidRPr="00DF5E30">
              <w:rPr>
                <w:rFonts w:cs="Arial"/>
                <w:b/>
                <w:sz w:val="18"/>
                <w:szCs w:val="18"/>
              </w:rPr>
              <w:t>Persons authorised to enter - Name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258F7C24" w14:textId="77777777" w:rsidR="00DF5E30" w:rsidRPr="00DF5E30" w:rsidRDefault="00DF5E30" w:rsidP="00DF5E30">
            <w:pPr>
              <w:pStyle w:val="Default"/>
              <w:spacing w:after="40"/>
              <w:ind w:left="276" w:hanging="276"/>
              <w:jc w:val="center"/>
              <w:rPr>
                <w:rFonts w:cs="Arial"/>
                <w:b/>
                <w:sz w:val="18"/>
                <w:szCs w:val="18"/>
              </w:rPr>
            </w:pPr>
            <w:r w:rsidRPr="00DF5E30">
              <w:rPr>
                <w:rFonts w:cs="Arial"/>
                <w:b/>
                <w:sz w:val="18"/>
                <w:szCs w:val="18"/>
              </w:rPr>
              <w:t>Signature</w:t>
            </w:r>
          </w:p>
        </w:tc>
      </w:tr>
      <w:tr w:rsidR="00DF5E30" w:rsidRPr="00DF5E30" w14:paraId="258F7C2A" w14:textId="77777777" w:rsidTr="00DF5E30">
        <w:trPr>
          <w:trHeight w:val="267"/>
        </w:trPr>
        <w:tc>
          <w:tcPr>
            <w:tcW w:w="34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258F7C26" w14:textId="77777777" w:rsidR="00DF5E30" w:rsidRPr="00DF5E30" w:rsidRDefault="00DF5E30" w:rsidP="00DF5E30">
            <w:pPr>
              <w:pStyle w:val="Default"/>
              <w:spacing w:after="40"/>
              <w:ind w:left="276" w:hanging="276"/>
              <w:jc w:val="both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157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258F7C27" w14:textId="77777777" w:rsidR="00DF5E30" w:rsidRPr="00DF5E30" w:rsidRDefault="00DF5E30" w:rsidP="00DF5E30">
            <w:pPr>
              <w:pStyle w:val="Default"/>
              <w:spacing w:after="40"/>
              <w:ind w:left="276" w:hanging="276"/>
              <w:jc w:val="both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3608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258F7C28" w14:textId="77777777" w:rsidR="00DF5E30" w:rsidRPr="00DF5E30" w:rsidRDefault="00DF5E30" w:rsidP="00DF5E30">
            <w:pPr>
              <w:pStyle w:val="Default"/>
              <w:spacing w:after="40"/>
              <w:ind w:left="276" w:hanging="276"/>
              <w:jc w:val="both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1808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258F7C29" w14:textId="77777777" w:rsidR="00DF5E30" w:rsidRPr="00DF5E30" w:rsidRDefault="00DF5E30" w:rsidP="00DF5E30">
            <w:pPr>
              <w:pStyle w:val="Default"/>
              <w:spacing w:after="40"/>
              <w:ind w:left="276" w:hanging="276"/>
              <w:jc w:val="both"/>
              <w:rPr>
                <w:rFonts w:cs="Arial"/>
                <w:b/>
                <w:sz w:val="18"/>
                <w:szCs w:val="18"/>
              </w:rPr>
            </w:pPr>
          </w:p>
        </w:tc>
      </w:tr>
      <w:tr w:rsidR="00DF5E30" w:rsidRPr="00DF5E30" w14:paraId="258F7C2F" w14:textId="77777777" w:rsidTr="00DF5E30">
        <w:trPr>
          <w:trHeight w:val="267"/>
        </w:trPr>
        <w:tc>
          <w:tcPr>
            <w:tcW w:w="34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258F7C2B" w14:textId="77777777" w:rsidR="00DF5E30" w:rsidRPr="00DF5E30" w:rsidRDefault="00DF5E30" w:rsidP="00DF5E30">
            <w:pPr>
              <w:pStyle w:val="Default"/>
              <w:spacing w:after="40"/>
              <w:ind w:left="276" w:hanging="276"/>
              <w:jc w:val="both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157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258F7C2C" w14:textId="77777777" w:rsidR="00DF5E30" w:rsidRPr="00DF5E30" w:rsidRDefault="00DF5E30" w:rsidP="00DF5E30">
            <w:pPr>
              <w:pStyle w:val="Default"/>
              <w:spacing w:after="40"/>
              <w:ind w:left="276" w:hanging="276"/>
              <w:jc w:val="both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3608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258F7C2D" w14:textId="77777777" w:rsidR="00DF5E30" w:rsidRPr="00DF5E30" w:rsidRDefault="00DF5E30" w:rsidP="00DF5E30">
            <w:pPr>
              <w:pStyle w:val="Default"/>
              <w:spacing w:after="40"/>
              <w:ind w:left="276" w:hanging="276"/>
              <w:jc w:val="both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1808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258F7C2E" w14:textId="77777777" w:rsidR="00DF5E30" w:rsidRPr="00DF5E30" w:rsidRDefault="00DF5E30" w:rsidP="00DF5E30">
            <w:pPr>
              <w:pStyle w:val="Default"/>
              <w:spacing w:after="40"/>
              <w:ind w:left="276" w:hanging="276"/>
              <w:jc w:val="both"/>
              <w:rPr>
                <w:rFonts w:cs="Arial"/>
                <w:b/>
                <w:sz w:val="18"/>
                <w:szCs w:val="18"/>
              </w:rPr>
            </w:pPr>
          </w:p>
        </w:tc>
      </w:tr>
      <w:tr w:rsidR="00DF5E30" w:rsidRPr="00DF5E30" w14:paraId="258F7C34" w14:textId="77777777" w:rsidTr="00DF5E30">
        <w:trPr>
          <w:trHeight w:val="267"/>
        </w:trPr>
        <w:tc>
          <w:tcPr>
            <w:tcW w:w="34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58F7C30" w14:textId="77777777" w:rsidR="00DF5E30" w:rsidRPr="00DF5E30" w:rsidRDefault="00DF5E30" w:rsidP="00DF5E30">
            <w:pPr>
              <w:pStyle w:val="Default"/>
              <w:spacing w:after="40"/>
              <w:ind w:left="276" w:hanging="276"/>
              <w:jc w:val="both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15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58F7C31" w14:textId="77777777" w:rsidR="00DF5E30" w:rsidRPr="00DF5E30" w:rsidRDefault="00DF5E30" w:rsidP="00DF5E30">
            <w:pPr>
              <w:pStyle w:val="Default"/>
              <w:spacing w:after="40"/>
              <w:ind w:left="276" w:hanging="276"/>
              <w:jc w:val="both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360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58F7C32" w14:textId="77777777" w:rsidR="00DF5E30" w:rsidRPr="00DF5E30" w:rsidRDefault="00DF5E30" w:rsidP="00DF5E30">
            <w:pPr>
              <w:pStyle w:val="Default"/>
              <w:spacing w:after="40"/>
              <w:ind w:left="276" w:hanging="276"/>
              <w:jc w:val="both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1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58F7C33" w14:textId="77777777" w:rsidR="00DF5E30" w:rsidRPr="00DF5E30" w:rsidRDefault="00DF5E30" w:rsidP="00DF5E30">
            <w:pPr>
              <w:pStyle w:val="Default"/>
              <w:spacing w:after="40"/>
              <w:ind w:left="276" w:hanging="276"/>
              <w:jc w:val="both"/>
              <w:rPr>
                <w:rFonts w:cs="Arial"/>
                <w:b/>
                <w:sz w:val="18"/>
                <w:szCs w:val="18"/>
              </w:rPr>
            </w:pPr>
          </w:p>
        </w:tc>
      </w:tr>
      <w:tr w:rsidR="00DF5E30" w:rsidRPr="00DF5E30" w14:paraId="258F7C39" w14:textId="77777777" w:rsidTr="00DF5E30">
        <w:trPr>
          <w:trHeight w:val="1077"/>
        </w:trPr>
        <w:tc>
          <w:tcPr>
            <w:tcW w:w="104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7C35" w14:textId="77777777" w:rsidR="00DF5E30" w:rsidRPr="00DF5E30" w:rsidRDefault="00DF5E30" w:rsidP="00DF5E30">
            <w:pPr>
              <w:pStyle w:val="Default"/>
              <w:spacing w:after="40"/>
              <w:ind w:left="276" w:hanging="276"/>
              <w:jc w:val="both"/>
              <w:rPr>
                <w:rFonts w:cs="Arial"/>
                <w:b/>
                <w:sz w:val="18"/>
                <w:szCs w:val="18"/>
              </w:rPr>
            </w:pPr>
            <w:r w:rsidRPr="00DF5E30">
              <w:rPr>
                <w:rFonts w:cs="Arial"/>
                <w:b/>
                <w:sz w:val="18"/>
                <w:szCs w:val="18"/>
              </w:rPr>
              <w:t>2.0 DECLARATION BY APPOINTED PERSON (AP)</w:t>
            </w:r>
          </w:p>
          <w:p w14:paraId="258F7C36" w14:textId="77777777" w:rsidR="00DF5E30" w:rsidRPr="00DF5E30" w:rsidRDefault="00DF5E30" w:rsidP="00DF5E30">
            <w:pPr>
              <w:pStyle w:val="Default"/>
              <w:jc w:val="both"/>
              <w:rPr>
                <w:rFonts w:cs="Arial"/>
                <w:i/>
                <w:sz w:val="18"/>
                <w:szCs w:val="18"/>
              </w:rPr>
            </w:pPr>
            <w:r w:rsidRPr="00DF5E30">
              <w:rPr>
                <w:rFonts w:cs="Arial"/>
                <w:i/>
                <w:sz w:val="18"/>
                <w:szCs w:val="18"/>
              </w:rPr>
              <w:t>I confirm that the precautions listed in Part 1 have been completed and work on the equipment detailed in Part 1 can proceed with care.</w:t>
            </w:r>
          </w:p>
          <w:p w14:paraId="258F7C37" w14:textId="77777777" w:rsidR="00DF5E30" w:rsidRPr="00DF5E30" w:rsidRDefault="00DF5E30" w:rsidP="00DF5E3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F5E30">
              <w:rPr>
                <w:rFonts w:ascii="Arial" w:hAnsi="Arial" w:cs="Arial"/>
                <w:b/>
                <w:sz w:val="18"/>
                <w:szCs w:val="18"/>
              </w:rPr>
              <w:t>Signature of Appointed Person________________________________________Date_______________Time________</w:t>
            </w:r>
          </w:p>
          <w:p w14:paraId="258F7C38" w14:textId="77777777" w:rsidR="00DF5E30" w:rsidRPr="00DF5E30" w:rsidRDefault="00DF5E30" w:rsidP="00DF5E30">
            <w:pPr>
              <w:spacing w:before="60"/>
              <w:rPr>
                <w:rFonts w:ascii="Arial" w:hAnsi="Arial" w:cs="Arial"/>
                <w:b/>
                <w:sz w:val="18"/>
                <w:szCs w:val="18"/>
              </w:rPr>
            </w:pPr>
            <w:r w:rsidRPr="00DF5E30">
              <w:rPr>
                <w:rFonts w:ascii="Arial" w:hAnsi="Arial" w:cs="Arial"/>
                <w:b/>
                <w:sz w:val="18"/>
                <w:szCs w:val="18"/>
              </w:rPr>
              <w:t>Print Name________________________________________</w:t>
            </w:r>
          </w:p>
        </w:tc>
      </w:tr>
      <w:tr w:rsidR="00DF5E30" w:rsidRPr="00DF5E30" w14:paraId="258F7C3E" w14:textId="77777777" w:rsidTr="00DF5E30">
        <w:trPr>
          <w:trHeight w:val="1007"/>
        </w:trPr>
        <w:tc>
          <w:tcPr>
            <w:tcW w:w="104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7C3A" w14:textId="77777777" w:rsidR="00DF5E30" w:rsidRPr="00DF5E30" w:rsidRDefault="00DF5E30" w:rsidP="00DF5E3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F5E30">
              <w:rPr>
                <w:rFonts w:ascii="Arial" w:hAnsi="Arial" w:cs="Arial"/>
                <w:b/>
                <w:sz w:val="18"/>
                <w:szCs w:val="18"/>
              </w:rPr>
              <w:t>3.0 ACKNOWLEDGEMENT</w:t>
            </w:r>
          </w:p>
          <w:p w14:paraId="258F7C3B" w14:textId="77777777" w:rsidR="00DF5E30" w:rsidRPr="00DF5E30" w:rsidRDefault="00DF5E30" w:rsidP="00DF5E30">
            <w:pPr>
              <w:rPr>
                <w:rFonts w:ascii="Arial" w:hAnsi="Arial" w:cs="Arial"/>
                <w:i/>
                <w:sz w:val="18"/>
                <w:szCs w:val="18"/>
              </w:rPr>
            </w:pPr>
            <w:r w:rsidRPr="00DF5E30">
              <w:rPr>
                <w:rFonts w:ascii="Arial" w:hAnsi="Arial" w:cs="Arial"/>
                <w:i/>
                <w:sz w:val="18"/>
                <w:szCs w:val="18"/>
              </w:rPr>
              <w:t xml:space="preserve">I have read and understood all the required precautions to be taken prior to and during entry. These have been fully explained to the operatives carrying out the work and I consider them competent to do it safely. I will return my copy of this permit to the Appointed Person when the work has been safely completed.   </w:t>
            </w:r>
          </w:p>
          <w:p w14:paraId="258F7C3C" w14:textId="77777777" w:rsidR="00DF5E30" w:rsidRPr="00DF5E30" w:rsidRDefault="00DF5E30" w:rsidP="00DF5E30">
            <w:pPr>
              <w:spacing w:before="60"/>
              <w:rPr>
                <w:rFonts w:ascii="Arial" w:hAnsi="Arial" w:cs="Arial"/>
                <w:b/>
                <w:sz w:val="18"/>
                <w:szCs w:val="18"/>
              </w:rPr>
            </w:pPr>
            <w:r w:rsidRPr="00DF5E30">
              <w:rPr>
                <w:rFonts w:ascii="Arial" w:hAnsi="Arial" w:cs="Arial"/>
                <w:b/>
                <w:sz w:val="18"/>
                <w:szCs w:val="18"/>
              </w:rPr>
              <w:t>Signature of Competent Person in charge of work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DF5E30">
              <w:rPr>
                <w:rFonts w:ascii="Arial" w:hAnsi="Arial" w:cs="Arial"/>
                <w:b/>
                <w:sz w:val="18"/>
                <w:szCs w:val="18"/>
              </w:rPr>
              <w:t>_________________________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DF5E30">
              <w:rPr>
                <w:rFonts w:ascii="Arial" w:hAnsi="Arial" w:cs="Arial"/>
                <w:b/>
                <w:sz w:val="18"/>
                <w:szCs w:val="18"/>
              </w:rPr>
              <w:t>Date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DF5E30">
              <w:rPr>
                <w:rFonts w:ascii="Arial" w:hAnsi="Arial" w:cs="Arial"/>
                <w:b/>
                <w:sz w:val="18"/>
                <w:szCs w:val="18"/>
              </w:rPr>
              <w:t>_______________Time_______</w:t>
            </w:r>
          </w:p>
          <w:p w14:paraId="258F7C3D" w14:textId="77777777" w:rsidR="00DF5E30" w:rsidRPr="00DF5E30" w:rsidRDefault="00DF5E30" w:rsidP="00DF5E30">
            <w:pPr>
              <w:spacing w:before="60"/>
              <w:rPr>
                <w:rFonts w:ascii="Arial" w:hAnsi="Arial" w:cs="Arial"/>
                <w:b/>
                <w:sz w:val="18"/>
                <w:szCs w:val="18"/>
              </w:rPr>
            </w:pPr>
            <w:r w:rsidRPr="00DF5E30">
              <w:rPr>
                <w:rFonts w:ascii="Arial" w:hAnsi="Arial" w:cs="Arial"/>
                <w:b/>
                <w:sz w:val="18"/>
                <w:szCs w:val="18"/>
              </w:rPr>
              <w:t>Print Name________________________________________</w:t>
            </w:r>
          </w:p>
        </w:tc>
      </w:tr>
      <w:tr w:rsidR="00DF5E30" w:rsidRPr="00DF5E30" w14:paraId="258F7C43" w14:textId="77777777" w:rsidTr="00DF5E30">
        <w:trPr>
          <w:trHeight w:val="1007"/>
        </w:trPr>
        <w:tc>
          <w:tcPr>
            <w:tcW w:w="104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7C3F" w14:textId="77777777" w:rsidR="00DF5E30" w:rsidRPr="00DF5E30" w:rsidRDefault="00DF5E30" w:rsidP="00DF5E3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F5E30">
              <w:rPr>
                <w:rFonts w:ascii="Arial" w:hAnsi="Arial" w:cs="Arial"/>
                <w:b/>
                <w:sz w:val="18"/>
                <w:szCs w:val="18"/>
              </w:rPr>
              <w:t>4.0 CLEARANCE</w:t>
            </w:r>
          </w:p>
          <w:p w14:paraId="258F7C40" w14:textId="77777777" w:rsidR="00DF5E30" w:rsidRPr="00DF5E30" w:rsidRDefault="00DF5E30" w:rsidP="00DF5E30">
            <w:pPr>
              <w:rPr>
                <w:rFonts w:ascii="Arial" w:hAnsi="Arial" w:cs="Arial"/>
                <w:i/>
                <w:sz w:val="18"/>
                <w:szCs w:val="18"/>
              </w:rPr>
            </w:pPr>
            <w:r w:rsidRPr="00DF5E30">
              <w:rPr>
                <w:rFonts w:ascii="Arial" w:hAnsi="Arial" w:cs="Arial"/>
                <w:i/>
                <w:sz w:val="18"/>
                <w:szCs w:val="18"/>
              </w:rPr>
              <w:t>Work in the above confined space has been completed (or stopped) and the operatives in my charge withdrawn</w:t>
            </w:r>
          </w:p>
          <w:p w14:paraId="258F7C41" w14:textId="77777777" w:rsidR="00DF5E30" w:rsidRPr="00DF5E30" w:rsidRDefault="00DF5E30" w:rsidP="00DF5E30">
            <w:pPr>
              <w:spacing w:before="60"/>
              <w:rPr>
                <w:rFonts w:ascii="Arial" w:hAnsi="Arial" w:cs="Arial"/>
                <w:b/>
                <w:sz w:val="18"/>
                <w:szCs w:val="18"/>
              </w:rPr>
            </w:pPr>
            <w:r w:rsidRPr="00DF5E30">
              <w:rPr>
                <w:rFonts w:ascii="Arial" w:hAnsi="Arial" w:cs="Arial"/>
                <w:b/>
                <w:sz w:val="18"/>
                <w:szCs w:val="18"/>
              </w:rPr>
              <w:t>Signature of Competent Person in charge of work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DF5E30">
              <w:rPr>
                <w:rFonts w:ascii="Arial" w:hAnsi="Arial" w:cs="Arial"/>
                <w:b/>
                <w:sz w:val="18"/>
                <w:szCs w:val="18"/>
              </w:rPr>
              <w:t>_________________________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DF5E30">
              <w:rPr>
                <w:rFonts w:ascii="Arial" w:hAnsi="Arial" w:cs="Arial"/>
                <w:b/>
                <w:sz w:val="18"/>
                <w:szCs w:val="18"/>
              </w:rPr>
              <w:t>Date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DF5E30">
              <w:rPr>
                <w:rFonts w:ascii="Arial" w:hAnsi="Arial" w:cs="Arial"/>
                <w:b/>
                <w:sz w:val="18"/>
                <w:szCs w:val="18"/>
              </w:rPr>
              <w:t>______________Time________</w:t>
            </w:r>
          </w:p>
          <w:p w14:paraId="258F7C42" w14:textId="77777777" w:rsidR="00DF5E30" w:rsidRPr="00DF5E30" w:rsidRDefault="00DF5E30" w:rsidP="00DF5E30">
            <w:pPr>
              <w:spacing w:before="60"/>
              <w:rPr>
                <w:rFonts w:ascii="Arial" w:hAnsi="Arial" w:cs="Arial"/>
                <w:b/>
                <w:sz w:val="18"/>
                <w:szCs w:val="18"/>
              </w:rPr>
            </w:pPr>
            <w:r w:rsidRPr="00DF5E30">
              <w:rPr>
                <w:rFonts w:ascii="Arial" w:hAnsi="Arial" w:cs="Arial"/>
                <w:b/>
                <w:sz w:val="18"/>
                <w:szCs w:val="18"/>
              </w:rPr>
              <w:t>Print Name________________________________________</w:t>
            </w:r>
          </w:p>
        </w:tc>
      </w:tr>
      <w:tr w:rsidR="00DF5E30" w:rsidRPr="00DF5E30" w14:paraId="258F7C48" w14:textId="77777777" w:rsidTr="00DF5E30">
        <w:trPr>
          <w:trHeight w:val="1035"/>
        </w:trPr>
        <w:tc>
          <w:tcPr>
            <w:tcW w:w="104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7C44" w14:textId="77777777" w:rsidR="00DF5E30" w:rsidRPr="00DF5E30" w:rsidRDefault="00DF5E30" w:rsidP="00DF5E3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F5E30">
              <w:rPr>
                <w:rFonts w:ascii="Arial" w:hAnsi="Arial" w:cs="Arial"/>
                <w:b/>
                <w:sz w:val="18"/>
                <w:szCs w:val="18"/>
              </w:rPr>
              <w:t xml:space="preserve">5.0 CANCELLATION  </w:t>
            </w:r>
          </w:p>
          <w:p w14:paraId="258F7C45" w14:textId="77777777" w:rsidR="00DF5E30" w:rsidRPr="00DF5E30" w:rsidRDefault="00DF5E30" w:rsidP="00DF5E30">
            <w:pPr>
              <w:rPr>
                <w:rFonts w:ascii="Arial" w:hAnsi="Arial" w:cs="Arial"/>
                <w:i/>
                <w:sz w:val="18"/>
                <w:szCs w:val="18"/>
              </w:rPr>
            </w:pPr>
            <w:r w:rsidRPr="00DF5E30">
              <w:rPr>
                <w:rFonts w:ascii="Arial" w:hAnsi="Arial" w:cs="Arial"/>
                <w:i/>
                <w:sz w:val="18"/>
                <w:szCs w:val="18"/>
              </w:rPr>
              <w:t>All copies of thi</w:t>
            </w:r>
            <w:r w:rsidR="00BC6C22">
              <w:rPr>
                <w:rFonts w:ascii="Arial" w:hAnsi="Arial" w:cs="Arial"/>
                <w:i/>
                <w:sz w:val="18"/>
                <w:szCs w:val="18"/>
              </w:rPr>
              <w:t>s permit are hereby cancelled.</w:t>
            </w:r>
          </w:p>
          <w:p w14:paraId="258F7C46" w14:textId="77777777" w:rsidR="00DF5E30" w:rsidRPr="00DF5E30" w:rsidRDefault="00DF5E30" w:rsidP="00DF5E30">
            <w:pPr>
              <w:spacing w:before="60"/>
              <w:rPr>
                <w:rFonts w:ascii="Arial" w:hAnsi="Arial" w:cs="Arial"/>
                <w:b/>
                <w:sz w:val="18"/>
                <w:szCs w:val="18"/>
              </w:rPr>
            </w:pPr>
            <w:r w:rsidRPr="00DF5E30">
              <w:rPr>
                <w:rFonts w:ascii="Arial" w:hAnsi="Arial" w:cs="Arial"/>
                <w:b/>
                <w:sz w:val="18"/>
                <w:szCs w:val="18"/>
              </w:rPr>
              <w:t>Signature of competent person in charge of work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DF5E30">
              <w:rPr>
                <w:rFonts w:ascii="Arial" w:hAnsi="Arial" w:cs="Arial"/>
                <w:b/>
                <w:sz w:val="18"/>
                <w:szCs w:val="18"/>
              </w:rPr>
              <w:t>_________________________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DF5E30">
              <w:rPr>
                <w:rFonts w:ascii="Arial" w:hAnsi="Arial" w:cs="Arial"/>
                <w:b/>
                <w:sz w:val="18"/>
                <w:szCs w:val="18"/>
              </w:rPr>
              <w:t>Date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DF5E30">
              <w:rPr>
                <w:rFonts w:ascii="Arial" w:hAnsi="Arial" w:cs="Arial"/>
                <w:b/>
                <w:sz w:val="18"/>
                <w:szCs w:val="18"/>
              </w:rPr>
              <w:t>_______________Time________</w:t>
            </w:r>
          </w:p>
          <w:p w14:paraId="258F7C47" w14:textId="77777777" w:rsidR="00DF5E30" w:rsidRPr="00DF5E30" w:rsidRDefault="00DF5E30" w:rsidP="00DF5E30">
            <w:pPr>
              <w:spacing w:before="60"/>
              <w:rPr>
                <w:rFonts w:ascii="Arial" w:hAnsi="Arial" w:cs="Arial"/>
                <w:b/>
                <w:sz w:val="18"/>
                <w:szCs w:val="18"/>
              </w:rPr>
            </w:pPr>
            <w:r w:rsidRPr="00DF5E30">
              <w:rPr>
                <w:rFonts w:ascii="Arial" w:hAnsi="Arial" w:cs="Arial"/>
                <w:b/>
                <w:sz w:val="18"/>
                <w:szCs w:val="18"/>
              </w:rPr>
              <w:t>Print Name________________________________________</w:t>
            </w:r>
          </w:p>
        </w:tc>
      </w:tr>
    </w:tbl>
    <w:p w14:paraId="258F7C49" w14:textId="77777777" w:rsidR="00597D0A" w:rsidRPr="00597D0A" w:rsidRDefault="00597D0A" w:rsidP="00597D0A"/>
    <w:sectPr w:rsidR="00597D0A" w:rsidRPr="00597D0A" w:rsidSect="002139C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851" w:bottom="720" w:left="851" w:header="568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DE40D" w14:textId="77777777" w:rsidR="006938E9" w:rsidRDefault="006938E9">
      <w:r>
        <w:separator/>
      </w:r>
    </w:p>
  </w:endnote>
  <w:endnote w:type="continuationSeparator" w:id="0">
    <w:p w14:paraId="57ACB7B3" w14:textId="77777777" w:rsidR="006938E9" w:rsidRDefault="00693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B2540" w14:textId="77777777" w:rsidR="00B13BFC" w:rsidRDefault="00B13B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4A735" w14:textId="184A1DC0" w:rsidR="000A58DB" w:rsidRDefault="00531DE9">
    <w:pPr>
      <w:pStyle w:val="Footer"/>
    </w:pPr>
    <w:r w:rsidRPr="00531DE9">
      <w:t>IP-02-03-01-0</w:t>
    </w:r>
    <w:r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808F6" w14:textId="77777777" w:rsidR="00B13BFC" w:rsidRDefault="00B13B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11E11" w14:textId="77777777" w:rsidR="006938E9" w:rsidRDefault="006938E9">
      <w:r>
        <w:separator/>
      </w:r>
    </w:p>
  </w:footnote>
  <w:footnote w:type="continuationSeparator" w:id="0">
    <w:p w14:paraId="6FE5C0B6" w14:textId="77777777" w:rsidR="006938E9" w:rsidRDefault="006938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49902" w14:textId="77777777" w:rsidR="00B13BFC" w:rsidRDefault="00B13B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F7C4E" w14:textId="79B509EB" w:rsidR="00B478F5" w:rsidRPr="00A57912" w:rsidRDefault="00C7149A" w:rsidP="00597D0A">
    <w:pPr>
      <w:pStyle w:val="Header"/>
      <w:tabs>
        <w:tab w:val="clear" w:pos="8640"/>
        <w:tab w:val="right" w:pos="9600"/>
      </w:tabs>
      <w:rPr>
        <w:b/>
        <w:sz w:val="28"/>
        <w:szCs w:val="2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A89C435" wp14:editId="26F4BE3A">
          <wp:simplePos x="0" y="0"/>
          <wp:positionH relativeFrom="column">
            <wp:posOffset>5098415</wp:posOffset>
          </wp:positionH>
          <wp:positionV relativeFrom="paragraph">
            <wp:posOffset>-69533</wp:posOffset>
          </wp:positionV>
          <wp:extent cx="1524000" cy="3810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7D0A" w:rsidRPr="00A57912">
      <w:rPr>
        <w:rFonts w:ascii="Arial" w:hAnsi="Arial" w:cs="Arial"/>
        <w:b/>
        <w:sz w:val="28"/>
        <w:szCs w:val="28"/>
      </w:rPr>
      <w:t>Confined Space Entry Permit</w:t>
    </w:r>
    <w:r w:rsidR="00BC6C22">
      <w:rPr>
        <w:rFonts w:ascii="Arial" w:hAnsi="Arial" w:cs="Arial"/>
        <w:b/>
        <w:sz w:val="28"/>
        <w:szCs w:val="28"/>
      </w:rPr>
      <w:tab/>
    </w:r>
    <w:r w:rsidR="00BC6C22">
      <w:rPr>
        <w:rFonts w:ascii="Arial" w:hAnsi="Arial" w:cs="Arial"/>
        <w:b/>
        <w:sz w:val="28"/>
        <w:szCs w:val="28"/>
      </w:rPr>
      <w:tab/>
    </w:r>
    <w:r w:rsidR="00597D0A" w:rsidRPr="00A57912">
      <w:rPr>
        <w:rFonts w:ascii="Arial" w:hAnsi="Arial" w:cs="Arial"/>
        <w:b/>
        <w:sz w:val="28"/>
        <w:szCs w:val="2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36B7A" w14:textId="77777777" w:rsidR="00B13BFC" w:rsidRDefault="00B13B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2118FA"/>
    <w:multiLevelType w:val="multilevel"/>
    <w:tmpl w:val="D2967BA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2" w15:restartNumberingAfterBreak="0">
    <w:nsid w:val="0A7E2F84"/>
    <w:multiLevelType w:val="singleLevel"/>
    <w:tmpl w:val="3538217A"/>
    <w:lvl w:ilvl="0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3" w15:restartNumberingAfterBreak="0">
    <w:nsid w:val="12410723"/>
    <w:multiLevelType w:val="hybridMultilevel"/>
    <w:tmpl w:val="8926F2D6"/>
    <w:lvl w:ilvl="0" w:tplc="0409000F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9608EAA">
      <w:start w:val="52"/>
      <w:numFmt w:val="decimal"/>
      <w:lvlText w:val="%3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DE7738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45529DE"/>
    <w:multiLevelType w:val="hybridMultilevel"/>
    <w:tmpl w:val="B4580718"/>
    <w:lvl w:ilvl="0" w:tplc="23CE05CE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1A765F5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D9E857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DF667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ECCD8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876987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B4888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26029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9B436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29E47E7"/>
    <w:multiLevelType w:val="hybridMultilevel"/>
    <w:tmpl w:val="43AED426"/>
    <w:lvl w:ilvl="0" w:tplc="A4D4C3A2">
      <w:start w:val="1"/>
      <w:numFmt w:val="lowerLetter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3622597"/>
    <w:multiLevelType w:val="multilevel"/>
    <w:tmpl w:val="0C94F04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280B64BF"/>
    <w:multiLevelType w:val="multilevel"/>
    <w:tmpl w:val="279E3D6C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74"/>
        </w:tabs>
        <w:ind w:left="137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18"/>
        </w:tabs>
        <w:ind w:left="15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62"/>
        </w:tabs>
        <w:ind w:left="16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6"/>
        </w:tabs>
        <w:ind w:left="18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50"/>
        </w:tabs>
        <w:ind w:left="19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94"/>
        </w:tabs>
        <w:ind w:left="2094" w:hanging="1584"/>
      </w:pPr>
      <w:rPr>
        <w:rFonts w:hint="default"/>
      </w:rPr>
    </w:lvl>
  </w:abstractNum>
  <w:abstractNum w:abstractNumId="9" w15:restartNumberingAfterBreak="0">
    <w:nsid w:val="32873247"/>
    <w:multiLevelType w:val="multilevel"/>
    <w:tmpl w:val="B0AEB03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339E5F41"/>
    <w:multiLevelType w:val="multilevel"/>
    <w:tmpl w:val="2B26B742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34B306F8"/>
    <w:multiLevelType w:val="singleLevel"/>
    <w:tmpl w:val="2608804E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1D65D8"/>
    <w:multiLevelType w:val="multilevel"/>
    <w:tmpl w:val="43AED426"/>
    <w:lvl w:ilvl="0">
      <w:start w:val="1"/>
      <w:numFmt w:val="lowerLetter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7D757D5"/>
    <w:multiLevelType w:val="multilevel"/>
    <w:tmpl w:val="C0447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4D64C6A"/>
    <w:multiLevelType w:val="singleLevel"/>
    <w:tmpl w:val="2608804E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54505A"/>
    <w:multiLevelType w:val="multilevel"/>
    <w:tmpl w:val="D5DC1A0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636607F5"/>
    <w:multiLevelType w:val="hybridMultilevel"/>
    <w:tmpl w:val="52C4ABA8"/>
    <w:lvl w:ilvl="0" w:tplc="A4D4C3A2">
      <w:start w:val="1"/>
      <w:numFmt w:val="lowerLetter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405357C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7B3C6DB4"/>
    <w:multiLevelType w:val="singleLevel"/>
    <w:tmpl w:val="2608804E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D47C0B"/>
    <w:multiLevelType w:val="multilevel"/>
    <w:tmpl w:val="2D407F4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 w:val="0"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7E7A6318"/>
    <w:multiLevelType w:val="singleLevel"/>
    <w:tmpl w:val="040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1212746">
    <w:abstractNumId w:val="0"/>
  </w:num>
  <w:num w:numId="2" w16cid:durableId="304624288">
    <w:abstractNumId w:val="0"/>
  </w:num>
  <w:num w:numId="3" w16cid:durableId="1567178126">
    <w:abstractNumId w:val="9"/>
  </w:num>
  <w:num w:numId="4" w16cid:durableId="1020085563">
    <w:abstractNumId w:val="8"/>
  </w:num>
  <w:num w:numId="5" w16cid:durableId="1738748747">
    <w:abstractNumId w:val="5"/>
  </w:num>
  <w:num w:numId="6" w16cid:durableId="242184887">
    <w:abstractNumId w:val="8"/>
  </w:num>
  <w:num w:numId="7" w16cid:durableId="1116096255">
    <w:abstractNumId w:val="15"/>
  </w:num>
  <w:num w:numId="8" w16cid:durableId="1613824985">
    <w:abstractNumId w:val="15"/>
  </w:num>
  <w:num w:numId="9" w16cid:durableId="2133472490">
    <w:abstractNumId w:val="15"/>
  </w:num>
  <w:num w:numId="10" w16cid:durableId="936325672">
    <w:abstractNumId w:val="7"/>
  </w:num>
  <w:num w:numId="11" w16cid:durableId="218632198">
    <w:abstractNumId w:val="7"/>
  </w:num>
  <w:num w:numId="12" w16cid:durableId="1134985077">
    <w:abstractNumId w:val="7"/>
  </w:num>
  <w:num w:numId="13" w16cid:durableId="1463227882">
    <w:abstractNumId w:val="7"/>
  </w:num>
  <w:num w:numId="14" w16cid:durableId="1598558863">
    <w:abstractNumId w:val="7"/>
  </w:num>
  <w:num w:numId="15" w16cid:durableId="196898755">
    <w:abstractNumId w:val="0"/>
  </w:num>
  <w:num w:numId="16" w16cid:durableId="1657688842">
    <w:abstractNumId w:val="16"/>
  </w:num>
  <w:num w:numId="17" w16cid:durableId="560210689">
    <w:abstractNumId w:val="13"/>
  </w:num>
  <w:num w:numId="18" w16cid:durableId="1569531106">
    <w:abstractNumId w:val="6"/>
  </w:num>
  <w:num w:numId="19" w16cid:durableId="637956708">
    <w:abstractNumId w:val="12"/>
  </w:num>
  <w:num w:numId="20" w16cid:durableId="666859074">
    <w:abstractNumId w:val="17"/>
  </w:num>
  <w:num w:numId="21" w16cid:durableId="1525098019">
    <w:abstractNumId w:val="4"/>
  </w:num>
  <w:num w:numId="22" w16cid:durableId="816798727">
    <w:abstractNumId w:val="20"/>
  </w:num>
  <w:num w:numId="23" w16cid:durableId="1616405064">
    <w:abstractNumId w:val="2"/>
  </w:num>
  <w:num w:numId="24" w16cid:durableId="1060206948">
    <w:abstractNumId w:val="1"/>
  </w:num>
  <w:num w:numId="25" w16cid:durableId="1972861433">
    <w:abstractNumId w:val="10"/>
  </w:num>
  <w:num w:numId="26" w16cid:durableId="576524297">
    <w:abstractNumId w:val="18"/>
  </w:num>
  <w:num w:numId="27" w16cid:durableId="545676018">
    <w:abstractNumId w:val="14"/>
  </w:num>
  <w:num w:numId="28" w16cid:durableId="1752004169">
    <w:abstractNumId w:val="11"/>
  </w:num>
  <w:num w:numId="29" w16cid:durableId="44645394">
    <w:abstractNumId w:val="19"/>
  </w:num>
  <w:num w:numId="30" w16cid:durableId="492570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3C0"/>
    <w:rsid w:val="000A58DB"/>
    <w:rsid w:val="001537F1"/>
    <w:rsid w:val="001B24CF"/>
    <w:rsid w:val="002139C5"/>
    <w:rsid w:val="004401A6"/>
    <w:rsid w:val="004C00D6"/>
    <w:rsid w:val="004F413C"/>
    <w:rsid w:val="00531DE9"/>
    <w:rsid w:val="00597D0A"/>
    <w:rsid w:val="00646EC8"/>
    <w:rsid w:val="006938E9"/>
    <w:rsid w:val="008304A5"/>
    <w:rsid w:val="008A7F07"/>
    <w:rsid w:val="008E4892"/>
    <w:rsid w:val="00967351"/>
    <w:rsid w:val="00A013A6"/>
    <w:rsid w:val="00A234B8"/>
    <w:rsid w:val="00A57912"/>
    <w:rsid w:val="00B13BFC"/>
    <w:rsid w:val="00B478F5"/>
    <w:rsid w:val="00B641F4"/>
    <w:rsid w:val="00BC6C22"/>
    <w:rsid w:val="00C547C0"/>
    <w:rsid w:val="00C7149A"/>
    <w:rsid w:val="00CE0273"/>
    <w:rsid w:val="00DF5E30"/>
    <w:rsid w:val="00EE1E84"/>
    <w:rsid w:val="00F07614"/>
    <w:rsid w:val="00FF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8F7BAA"/>
  <w15:docId w15:val="{AEC5D483-579A-4CA8-9B28-FAF05140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5"/>
      </w:numPr>
      <w:spacing w:before="240" w:after="240"/>
      <w:outlineLvl w:val="0"/>
    </w:pPr>
    <w:rPr>
      <w:b/>
      <w:caps/>
      <w:sz w:val="28"/>
    </w:rPr>
  </w:style>
  <w:style w:type="paragraph" w:styleId="Heading2">
    <w:name w:val="heading 2"/>
    <w:next w:val="Normal"/>
    <w:qFormat/>
    <w:pPr>
      <w:keepNext/>
      <w:numPr>
        <w:ilvl w:val="1"/>
        <w:numId w:val="15"/>
      </w:numPr>
      <w:spacing w:before="120" w:after="240"/>
      <w:outlineLvl w:val="1"/>
    </w:pPr>
    <w:rPr>
      <w:b/>
      <w:i/>
      <w:sz w:val="24"/>
      <w:lang w:eastAsia="en-US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5"/>
      </w:numPr>
      <w:spacing w:before="240" w:after="120"/>
      <w:ind w:left="720" w:hanging="72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5"/>
      </w:numPr>
      <w:spacing w:before="240" w:after="6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5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5"/>
      </w:num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5"/>
      </w:num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5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b/>
      <w:bCs/>
    </w:rPr>
  </w:style>
  <w:style w:type="character" w:customStyle="1" w:styleId="Style1">
    <w:name w:val="Style1"/>
    <w:rPr>
      <w:b/>
      <w:bCs/>
      <w:sz w:val="48"/>
    </w:rPr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tabs>
        <w:tab w:val="left" w:pos="510"/>
      </w:tabs>
      <w:jc w:val="center"/>
    </w:pPr>
    <w:rPr>
      <w:b/>
      <w:bCs/>
    </w:rPr>
  </w:style>
  <w:style w:type="paragraph" w:styleId="BodyText2">
    <w:name w:val="Body Text 2"/>
    <w:basedOn w:val="Normal"/>
    <w:pPr>
      <w:tabs>
        <w:tab w:val="left" w:pos="510"/>
      </w:tabs>
    </w:pPr>
    <w:rPr>
      <w:b/>
      <w:bCs/>
    </w:rPr>
  </w:style>
  <w:style w:type="character" w:styleId="FollowedHyperlink">
    <w:name w:val="FollowedHyperlink"/>
    <w:rPr>
      <w:color w:val="800080"/>
      <w:u w:val="single"/>
    </w:rPr>
  </w:style>
  <w:style w:type="paragraph" w:styleId="BodyText3">
    <w:name w:val="Body Text 3"/>
    <w:basedOn w:val="Normal"/>
    <w:pPr>
      <w:tabs>
        <w:tab w:val="left" w:pos="510"/>
      </w:tabs>
      <w:jc w:val="both"/>
    </w:pPr>
  </w:style>
  <w:style w:type="paragraph" w:styleId="BodyTextIndent">
    <w:name w:val="Body Text Indent"/>
    <w:basedOn w:val="Normal"/>
    <w:pPr>
      <w:tabs>
        <w:tab w:val="left" w:pos="510"/>
      </w:tabs>
      <w:ind w:left="720" w:hanging="7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tabs>
        <w:tab w:val="left" w:pos="510"/>
      </w:tabs>
      <w:ind w:left="480" w:hanging="480"/>
    </w:pPr>
  </w:style>
  <w:style w:type="paragraph" w:styleId="BodyTextIndent3">
    <w:name w:val="Body Text Indent 3"/>
    <w:basedOn w:val="Normal"/>
    <w:pPr>
      <w:tabs>
        <w:tab w:val="left" w:pos="600"/>
      </w:tabs>
      <w:ind w:left="600" w:hanging="600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Body1">
    <w:name w:val="Body1"/>
    <w:aliases w:val="Text1,21"/>
    <w:basedOn w:val="Normal"/>
    <w:rPr>
      <w:rFonts w:ascii="Lucida Sans Unicode" w:hAnsi="Lucida Sans Unicode"/>
      <w:sz w:val="20"/>
    </w:rPr>
  </w:style>
  <w:style w:type="paragraph" w:customStyle="1" w:styleId="heading">
    <w:name w:val="heading"/>
    <w:aliases w:val="1"/>
    <w:basedOn w:val="Normal"/>
    <w:next w:val="Normal"/>
    <w:pPr>
      <w:keepNext/>
      <w:outlineLvl w:val="0"/>
    </w:pPr>
    <w:rPr>
      <w:rFonts w:ascii="Lucida Sans Unicode" w:hAnsi="Lucida Sans Unicode"/>
      <w:b/>
      <w:sz w:val="18"/>
    </w:rPr>
  </w:style>
  <w:style w:type="paragraph" w:customStyle="1" w:styleId="heading50">
    <w:name w:val="heading5"/>
    <w:aliases w:val="3"/>
    <w:basedOn w:val="Normal"/>
    <w:next w:val="Normal"/>
    <w:pPr>
      <w:keepNext/>
      <w:jc w:val="center"/>
      <w:outlineLvl w:val="2"/>
    </w:pPr>
    <w:rPr>
      <w:rFonts w:ascii="Lucida Sans Unicode" w:hAnsi="Lucida Sans Unicode"/>
      <w:b/>
      <w:sz w:val="18"/>
    </w:rPr>
  </w:style>
  <w:style w:type="paragraph" w:customStyle="1" w:styleId="Default">
    <w:name w:val="Default"/>
    <w:rsid w:val="004401A6"/>
    <w:rPr>
      <w:rFonts w:ascii="Arial" w:hAnsi="Arial"/>
      <w:snapToGrid w:val="0"/>
      <w:color w:val="000000"/>
      <w:sz w:val="24"/>
      <w:lang w:eastAsia="en-US"/>
    </w:rPr>
  </w:style>
  <w:style w:type="character" w:customStyle="1" w:styleId="FooterChar">
    <w:name w:val="Footer Char"/>
    <w:link w:val="Footer"/>
    <w:rsid w:val="002139C5"/>
    <w:rPr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~wd07.tm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92D0B6-D442-4BC1-8A16-0C3FE87799F5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5E9DDE95-746A-4D18-AA01-DE8F035270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D37C18-CBDE-47BC-8CB4-1A946327B4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~wd07.tmp</Template>
  <TotalTime>3</TotalTime>
  <Pages>1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The Engineering Business Academy</dc:creator>
  <cp:lastModifiedBy>The Engineering Business Academy</cp:lastModifiedBy>
  <cp:revision>7</cp:revision>
  <cp:lastPrinted>2008-06-09T11:00:00Z</cp:lastPrinted>
  <dcterms:created xsi:type="dcterms:W3CDTF">2017-09-17T21:32:00Z</dcterms:created>
  <dcterms:modified xsi:type="dcterms:W3CDTF">2026-06-22T14:34:00Z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