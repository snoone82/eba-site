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3428D" w14:textId="77777777" w:rsidR="00771DB3" w:rsidRDefault="00771DB3"/>
    <w:tbl>
      <w:tblPr>
        <w:tblW w:w="10392" w:type="dxa"/>
        <w:jc w:val="center"/>
        <w:tblLayout w:type="fixed"/>
        <w:tblLook w:val="0000" w:firstRow="0" w:lastRow="0" w:firstColumn="0" w:lastColumn="0" w:noHBand="0" w:noVBand="0"/>
      </w:tblPr>
      <w:tblGrid>
        <w:gridCol w:w="5127"/>
        <w:gridCol w:w="19"/>
        <w:gridCol w:w="1181"/>
        <w:gridCol w:w="4065"/>
      </w:tblGrid>
      <w:tr w:rsidR="00107F5F" w:rsidRPr="00771DB3" w14:paraId="0EC34290" w14:textId="77777777" w:rsidTr="4F4D1ABD">
        <w:trPr>
          <w:trHeight w:hRule="exact" w:val="619"/>
          <w:jc w:val="center"/>
        </w:trPr>
        <w:tc>
          <w:tcPr>
            <w:tcW w:w="51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428E" w14:textId="77777777" w:rsidR="00107F5F" w:rsidRPr="00D44868" w:rsidRDefault="00107F5F" w:rsidP="00107F5F">
            <w:pPr>
              <w:spacing w:before="60"/>
              <w:rPr>
                <w:rFonts w:ascii="Arial" w:hAnsi="Arial" w:cs="Arial"/>
                <w:b/>
                <w:sz w:val="20"/>
              </w:rPr>
            </w:pPr>
            <w:r w:rsidRPr="00771DB3">
              <w:rPr>
                <w:rFonts w:ascii="Arial" w:hAnsi="Arial" w:cs="Arial"/>
                <w:b/>
                <w:sz w:val="20"/>
              </w:rPr>
              <w:t>1.1 Location of work:</w:t>
            </w:r>
          </w:p>
        </w:tc>
        <w:tc>
          <w:tcPr>
            <w:tcW w:w="5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428F" w14:textId="77777777" w:rsidR="00107F5F" w:rsidRPr="00BC5EA9" w:rsidRDefault="00107F5F" w:rsidP="00BC5EA9">
            <w:pPr>
              <w:pStyle w:val="Header"/>
              <w:spacing w:before="60"/>
              <w:rPr>
                <w:rFonts w:ascii="Arial" w:hAnsi="Arial" w:cs="Arial"/>
                <w:b/>
                <w:sz w:val="20"/>
              </w:rPr>
            </w:pPr>
            <w:r w:rsidRPr="00771DB3">
              <w:rPr>
                <w:rFonts w:ascii="Arial" w:hAnsi="Arial" w:cs="Arial"/>
                <w:b/>
                <w:sz w:val="20"/>
              </w:rPr>
              <w:t>1.2 Method Statement No.</w:t>
            </w:r>
          </w:p>
        </w:tc>
      </w:tr>
      <w:tr w:rsidR="00107F5F" w:rsidRPr="00771DB3" w14:paraId="0EC34292" w14:textId="77777777" w:rsidTr="4F4D1ABD">
        <w:trPr>
          <w:trHeight w:hRule="exact" w:val="554"/>
          <w:jc w:val="center"/>
        </w:trPr>
        <w:tc>
          <w:tcPr>
            <w:tcW w:w="103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4291" w14:textId="77777777" w:rsidR="00107F5F" w:rsidRPr="00771DB3" w:rsidRDefault="00107F5F">
            <w:pPr>
              <w:rPr>
                <w:rFonts w:ascii="Arial" w:hAnsi="Arial" w:cs="Arial"/>
                <w:b/>
                <w:sz w:val="20"/>
              </w:rPr>
            </w:pPr>
            <w:r w:rsidRPr="00771DB3">
              <w:rPr>
                <w:rFonts w:ascii="Arial" w:hAnsi="Arial" w:cs="Arial"/>
                <w:b/>
                <w:sz w:val="20"/>
              </w:rPr>
              <w:t>1.3 Work to be undertaken:</w:t>
            </w:r>
          </w:p>
        </w:tc>
      </w:tr>
      <w:tr w:rsidR="00107F5F" w:rsidRPr="00771DB3" w14:paraId="0EC34294" w14:textId="77777777" w:rsidTr="4F4D1ABD">
        <w:trPr>
          <w:trHeight w:hRule="exact" w:val="576"/>
          <w:jc w:val="center"/>
        </w:trPr>
        <w:tc>
          <w:tcPr>
            <w:tcW w:w="103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4293" w14:textId="77777777" w:rsidR="00107F5F" w:rsidRPr="00771DB3" w:rsidRDefault="00107F5F">
            <w:pPr>
              <w:rPr>
                <w:rFonts w:ascii="Arial" w:hAnsi="Arial" w:cs="Arial"/>
                <w:b/>
                <w:sz w:val="20"/>
              </w:rPr>
            </w:pPr>
            <w:r w:rsidRPr="00771DB3">
              <w:rPr>
                <w:rFonts w:ascii="Arial" w:hAnsi="Arial" w:cs="Arial"/>
                <w:b/>
                <w:sz w:val="20"/>
              </w:rPr>
              <w:t>1.4 Equipment to be used:</w:t>
            </w:r>
          </w:p>
        </w:tc>
      </w:tr>
      <w:tr w:rsidR="00107F5F" w:rsidRPr="00771DB3" w14:paraId="0EC34298" w14:textId="77777777" w:rsidTr="4F4D1ABD">
        <w:trPr>
          <w:trHeight w:hRule="exact" w:val="480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4295" w14:textId="77777777" w:rsidR="00107F5F" w:rsidRPr="00771DB3" w:rsidRDefault="00107F5F">
            <w:pPr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b/>
                <w:sz w:val="20"/>
              </w:rPr>
              <w:t>1.5 Precautions to be taken:-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4296" w14:textId="77777777" w:rsidR="00107F5F" w:rsidRPr="00771DB3" w:rsidRDefault="00107F5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4297" w14:textId="77777777" w:rsidR="00107F5F" w:rsidRPr="00771DB3" w:rsidRDefault="00107F5F" w:rsidP="00107F5F">
            <w:pPr>
              <w:pStyle w:val="Heading6"/>
              <w:numPr>
                <w:ilvl w:val="0"/>
                <w:numId w:val="0"/>
              </w:num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771DB3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107F5F" w:rsidRPr="00771DB3" w14:paraId="0EC3429C" w14:textId="77777777" w:rsidTr="4F4D1ABD">
        <w:trPr>
          <w:trHeight w:val="258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4299" w14:textId="77777777" w:rsidR="00107F5F" w:rsidRPr="00771DB3" w:rsidRDefault="00107F5F" w:rsidP="00107F5F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sz w:val="20"/>
              </w:rPr>
              <w:t>Equipment to be checked before starting: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429A" w14:textId="77777777" w:rsidR="00107F5F" w:rsidRPr="00771DB3" w:rsidRDefault="00107F5F">
            <w:pPr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sz w:val="20"/>
              </w:rPr>
              <w:t>Mandatory</w:t>
            </w: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429B" w14:textId="77777777" w:rsidR="00107F5F" w:rsidRPr="00771DB3" w:rsidRDefault="00107F5F">
            <w:pPr>
              <w:rPr>
                <w:rFonts w:ascii="Arial" w:hAnsi="Arial" w:cs="Arial"/>
                <w:sz w:val="20"/>
              </w:rPr>
            </w:pPr>
          </w:p>
        </w:tc>
      </w:tr>
      <w:tr w:rsidR="00107F5F" w:rsidRPr="00771DB3" w14:paraId="0EC342A0" w14:textId="77777777" w:rsidTr="4F4D1ABD">
        <w:trPr>
          <w:trHeight w:val="269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C3429D" w14:textId="77777777" w:rsidR="00107F5F" w:rsidRPr="00771DB3" w:rsidRDefault="00107F5F" w:rsidP="00107F5F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sz w:val="20"/>
              </w:rPr>
              <w:t>Equipment to be shut down when unattended: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C3429E" w14:textId="77777777" w:rsidR="00107F5F" w:rsidRPr="00771DB3" w:rsidRDefault="00107F5F">
            <w:pPr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sz w:val="20"/>
              </w:rPr>
              <w:t>Mandatory</w:t>
            </w: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429F" w14:textId="77777777" w:rsidR="00107F5F" w:rsidRPr="00771DB3" w:rsidRDefault="00107F5F">
            <w:pPr>
              <w:rPr>
                <w:rFonts w:ascii="Arial" w:hAnsi="Arial" w:cs="Arial"/>
                <w:sz w:val="20"/>
              </w:rPr>
            </w:pPr>
          </w:p>
        </w:tc>
      </w:tr>
      <w:tr w:rsidR="00107F5F" w:rsidRPr="00771DB3" w14:paraId="0EC342A4" w14:textId="77777777" w:rsidTr="4F4D1ABD">
        <w:trPr>
          <w:trHeight w:val="265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C342A1" w14:textId="77777777" w:rsidR="00107F5F" w:rsidRPr="00771DB3" w:rsidRDefault="00107F5F" w:rsidP="00107F5F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sz w:val="20"/>
              </w:rPr>
              <w:t>Task extinguisher to be available at job site: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C342A2" w14:textId="77777777" w:rsidR="00107F5F" w:rsidRPr="00771DB3" w:rsidRDefault="00107F5F">
            <w:pPr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sz w:val="20"/>
              </w:rPr>
              <w:t>Mandatory</w:t>
            </w: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42A3" w14:textId="77777777" w:rsidR="00107F5F" w:rsidRPr="00771DB3" w:rsidRDefault="00107F5F">
            <w:pPr>
              <w:rPr>
                <w:rFonts w:ascii="Arial" w:hAnsi="Arial" w:cs="Arial"/>
                <w:sz w:val="20"/>
              </w:rPr>
            </w:pPr>
          </w:p>
        </w:tc>
      </w:tr>
      <w:tr w:rsidR="00107F5F" w:rsidRPr="00771DB3" w14:paraId="0EC342A8" w14:textId="77777777" w:rsidTr="4F4D1ABD">
        <w:trPr>
          <w:trHeight w:val="275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C342A5" w14:textId="77777777" w:rsidR="00107F5F" w:rsidRPr="00771DB3" w:rsidRDefault="00107F5F" w:rsidP="00107F5F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sz w:val="20"/>
              </w:rPr>
              <w:t>Flammable materials to be removed from work area: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C342A6" w14:textId="77777777" w:rsidR="00107F5F" w:rsidRPr="00771DB3" w:rsidRDefault="00107F5F">
            <w:pPr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sz w:val="20"/>
              </w:rPr>
              <w:t>Mandatory</w:t>
            </w: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42A7" w14:textId="77777777" w:rsidR="00107F5F" w:rsidRPr="00771DB3" w:rsidRDefault="00107F5F">
            <w:pPr>
              <w:rPr>
                <w:rFonts w:ascii="Arial" w:hAnsi="Arial" w:cs="Arial"/>
                <w:sz w:val="20"/>
              </w:rPr>
            </w:pPr>
          </w:p>
        </w:tc>
      </w:tr>
      <w:tr w:rsidR="0053623F" w:rsidRPr="00771DB3" w14:paraId="0EC342AC" w14:textId="77777777" w:rsidTr="4F4D1ABD">
        <w:trPr>
          <w:trHeight w:val="285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C342A9" w14:textId="77777777" w:rsidR="0053623F" w:rsidRPr="00771DB3" w:rsidRDefault="0053623F" w:rsidP="0053623F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sz w:val="20"/>
              </w:rPr>
              <w:t>Work area to be checked 30-60 mins after work ceases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C342AA" w14:textId="77777777" w:rsidR="0053623F" w:rsidRPr="00771DB3" w:rsidRDefault="0053623F" w:rsidP="0053623F">
            <w:pPr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sz w:val="20"/>
              </w:rPr>
              <w:t>Mandatory</w:t>
            </w: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42AB" w14:textId="77777777" w:rsidR="0053623F" w:rsidRPr="00771DB3" w:rsidRDefault="0053623F">
            <w:pPr>
              <w:rPr>
                <w:rFonts w:ascii="Arial" w:hAnsi="Arial" w:cs="Arial"/>
                <w:sz w:val="20"/>
              </w:rPr>
            </w:pPr>
          </w:p>
        </w:tc>
      </w:tr>
      <w:tr w:rsidR="0053623F" w:rsidRPr="00771DB3" w14:paraId="0EC342B0" w14:textId="77777777" w:rsidTr="4F4D1ABD">
        <w:trPr>
          <w:trHeight w:val="101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C342AD" w14:textId="77777777" w:rsidR="0053623F" w:rsidRPr="00771DB3" w:rsidRDefault="0053623F" w:rsidP="00107F5F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sz w:val="20"/>
              </w:rPr>
              <w:t>Fire blankets and/or screens to be used: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C342AE" w14:textId="77777777" w:rsidR="0053623F" w:rsidRPr="00771DB3" w:rsidRDefault="0053623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42AF" w14:textId="77777777" w:rsidR="0053623F" w:rsidRPr="00771DB3" w:rsidRDefault="0053623F">
            <w:pPr>
              <w:rPr>
                <w:rFonts w:ascii="Arial" w:hAnsi="Arial" w:cs="Arial"/>
                <w:sz w:val="20"/>
              </w:rPr>
            </w:pPr>
          </w:p>
        </w:tc>
      </w:tr>
      <w:tr w:rsidR="0053623F" w:rsidRPr="00771DB3" w14:paraId="0EC342B4" w14:textId="77777777" w:rsidTr="4F4D1ABD">
        <w:trPr>
          <w:trHeight w:val="97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EC342B1" w14:textId="77777777" w:rsidR="0053623F" w:rsidRPr="00771DB3" w:rsidRDefault="0053623F" w:rsidP="00107F5F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sz w:val="20"/>
              </w:rPr>
              <w:t>Fire watcher to be used during all hot work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EC342B2" w14:textId="77777777" w:rsidR="0053623F" w:rsidRPr="00771DB3" w:rsidRDefault="0053623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C342B3" w14:textId="77777777" w:rsidR="0053623F" w:rsidRPr="00771DB3" w:rsidRDefault="0053623F">
            <w:pPr>
              <w:rPr>
                <w:rFonts w:ascii="Arial" w:hAnsi="Arial" w:cs="Arial"/>
                <w:sz w:val="20"/>
              </w:rPr>
            </w:pPr>
          </w:p>
        </w:tc>
      </w:tr>
      <w:tr w:rsidR="0053623F" w:rsidRPr="00771DB3" w14:paraId="0EC342B8" w14:textId="77777777" w:rsidTr="4F4D1ABD">
        <w:trPr>
          <w:trHeight w:val="97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C342B5" w14:textId="77777777" w:rsidR="0053623F" w:rsidRPr="00771DB3" w:rsidRDefault="0053623F" w:rsidP="00107F5F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771DB3">
              <w:rPr>
                <w:rFonts w:ascii="Arial" w:hAnsi="Arial" w:cs="Arial"/>
                <w:sz w:val="20"/>
              </w:rPr>
              <w:t>Eye protection: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C342B6" w14:textId="77777777" w:rsidR="0053623F" w:rsidRPr="00771DB3" w:rsidRDefault="0053623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42B7" w14:textId="77777777" w:rsidR="0053623F" w:rsidRPr="00771DB3" w:rsidRDefault="0053623F">
            <w:pPr>
              <w:rPr>
                <w:rFonts w:ascii="Arial" w:hAnsi="Arial" w:cs="Arial"/>
                <w:sz w:val="20"/>
              </w:rPr>
            </w:pPr>
          </w:p>
        </w:tc>
      </w:tr>
      <w:tr w:rsidR="4F4D1ABD" w14:paraId="2560FF76" w14:textId="77777777" w:rsidTr="4F4D1ABD">
        <w:trPr>
          <w:trHeight w:val="300"/>
          <w:jc w:val="center"/>
        </w:trPr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7851C1" w14:textId="0E92C084" w:rsidR="0D1F0EAC" w:rsidRPr="00485883" w:rsidRDefault="0D1F0EAC" w:rsidP="4F4D1ABD">
            <w:pPr>
              <w:rPr>
                <w:rFonts w:ascii="Arial" w:hAnsi="Arial" w:cs="Arial"/>
                <w:sz w:val="20"/>
              </w:rPr>
            </w:pPr>
            <w:r w:rsidRPr="00485883">
              <w:rPr>
                <w:rFonts w:ascii="Arial" w:eastAsia="Aptos" w:hAnsi="Arial" w:cs="Arial"/>
                <w:sz w:val="20"/>
              </w:rPr>
              <w:t>Examine 6M around work area for combustible materials</w:t>
            </w:r>
            <w:r w:rsidR="00B50902">
              <w:rPr>
                <w:rFonts w:ascii="Arial" w:eastAsia="Aptos" w:hAnsi="Arial" w:cs="Arial"/>
                <w:sz w:val="20"/>
              </w:rPr>
              <w:t>: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8D87881" w14:textId="742EADB3" w:rsidR="4F4D1ABD" w:rsidRDefault="4F4D1ABD" w:rsidP="4F4D1AB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65385" w14:textId="7A46C499" w:rsidR="4F4D1ABD" w:rsidRDefault="4F4D1ABD" w:rsidP="4F4D1ABD">
            <w:pPr>
              <w:rPr>
                <w:rFonts w:ascii="Arial" w:hAnsi="Arial" w:cs="Arial"/>
                <w:sz w:val="20"/>
              </w:rPr>
            </w:pPr>
          </w:p>
        </w:tc>
      </w:tr>
    </w:tbl>
    <w:p w14:paraId="0EC342B9" w14:textId="77777777" w:rsidR="0083193A" w:rsidRDefault="0083193A" w:rsidP="0053623F">
      <w:pPr>
        <w:tabs>
          <w:tab w:val="left" w:pos="510"/>
        </w:tabs>
        <w:rPr>
          <w:rFonts w:ascii="Arial" w:hAnsi="Arial" w:cs="Arial"/>
          <w:b/>
          <w:sz w:val="16"/>
          <w:szCs w:val="16"/>
        </w:rPr>
      </w:pPr>
    </w:p>
    <w:tbl>
      <w:tblPr>
        <w:tblW w:w="10491" w:type="dxa"/>
        <w:tblInd w:w="-436" w:type="dxa"/>
        <w:tblLayout w:type="fixed"/>
        <w:tblLook w:val="0000" w:firstRow="0" w:lastRow="0" w:firstColumn="0" w:lastColumn="0" w:noHBand="0" w:noVBand="0"/>
      </w:tblPr>
      <w:tblGrid>
        <w:gridCol w:w="10491"/>
      </w:tblGrid>
      <w:tr w:rsidR="0083193A" w:rsidRPr="00771DB3" w14:paraId="0EC342BD" w14:textId="77777777" w:rsidTr="0083193A">
        <w:trPr>
          <w:trHeight w:val="776"/>
        </w:trPr>
        <w:tc>
          <w:tcPr>
            <w:tcW w:w="10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342BA" w14:textId="77777777" w:rsidR="0083193A" w:rsidRPr="00771DB3" w:rsidRDefault="0083193A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20"/>
              </w:rPr>
            </w:pPr>
            <w:r w:rsidRPr="00771DB3">
              <w:rPr>
                <w:rFonts w:cs="Arial"/>
                <w:b/>
                <w:sz w:val="20"/>
              </w:rPr>
              <w:t>2.0 Permit to Work valid from</w:t>
            </w:r>
          </w:p>
          <w:p w14:paraId="0EC342BB" w14:textId="77777777" w:rsidR="0083193A" w:rsidRPr="00771DB3" w:rsidRDefault="0083193A">
            <w:pPr>
              <w:pStyle w:val="Default"/>
              <w:spacing w:after="80"/>
              <w:ind w:left="278"/>
              <w:rPr>
                <w:rFonts w:cs="Arial"/>
                <w:sz w:val="20"/>
              </w:rPr>
            </w:pPr>
            <w:r w:rsidRPr="00771DB3">
              <w:rPr>
                <w:rFonts w:cs="Arial"/>
                <w:sz w:val="20"/>
              </w:rPr>
              <w:t>Start Time: ………………………………………….........…      Date: ....................………….........…</w:t>
            </w:r>
          </w:p>
          <w:p w14:paraId="0EC342BC" w14:textId="77777777" w:rsidR="0083193A" w:rsidRPr="00771DB3" w:rsidRDefault="0083193A">
            <w:pPr>
              <w:pStyle w:val="Default"/>
              <w:spacing w:after="80"/>
              <w:ind w:left="278" w:hanging="276"/>
              <w:jc w:val="both"/>
              <w:rPr>
                <w:rFonts w:cs="Arial"/>
                <w:b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     Finish Time .....................................…..........................…     Date: ....................………….........…</w:t>
            </w:r>
          </w:p>
        </w:tc>
      </w:tr>
      <w:tr w:rsidR="0083193A" w:rsidRPr="00771DB3" w14:paraId="0EC342C2" w14:textId="77777777" w:rsidTr="0083193A">
        <w:trPr>
          <w:trHeight w:val="1066"/>
        </w:trPr>
        <w:tc>
          <w:tcPr>
            <w:tcW w:w="10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342BE" w14:textId="76E7CC33" w:rsidR="0083193A" w:rsidRPr="00771DB3" w:rsidRDefault="0083193A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20"/>
              </w:rPr>
            </w:pPr>
            <w:r w:rsidRPr="00771DB3">
              <w:rPr>
                <w:rFonts w:cs="Arial"/>
                <w:b/>
                <w:sz w:val="20"/>
              </w:rPr>
              <w:t xml:space="preserve">3.0 Declaration by </w:t>
            </w:r>
            <w:r w:rsidR="00AA2DF0" w:rsidRPr="00AA2DF0">
              <w:rPr>
                <w:rFonts w:cs="Arial"/>
                <w:b/>
                <w:sz w:val="20"/>
                <w:highlight w:val="red"/>
              </w:rPr>
              <w:t>COMPANY NAME</w:t>
            </w:r>
            <w:r>
              <w:rPr>
                <w:rFonts w:cs="Arial"/>
                <w:b/>
                <w:sz w:val="20"/>
              </w:rPr>
              <w:t xml:space="preserve"> </w:t>
            </w:r>
            <w:r w:rsidRPr="00771DB3">
              <w:rPr>
                <w:rFonts w:cs="Arial"/>
                <w:b/>
                <w:sz w:val="20"/>
              </w:rPr>
              <w:t>Appointed Person (AP)</w:t>
            </w:r>
          </w:p>
          <w:p w14:paraId="0EC342BF" w14:textId="77777777" w:rsidR="0083193A" w:rsidRPr="00771DB3" w:rsidRDefault="0083193A">
            <w:pPr>
              <w:pStyle w:val="Default"/>
              <w:jc w:val="both"/>
              <w:rPr>
                <w:rFonts w:cs="Arial"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     I confirm that the precautions listed in Part 1 have been completed </w:t>
            </w:r>
            <w:r>
              <w:rPr>
                <w:rFonts w:cs="Arial"/>
                <w:sz w:val="20"/>
              </w:rPr>
              <w:t>&amp;</w:t>
            </w:r>
            <w:r w:rsidRPr="00771DB3">
              <w:rPr>
                <w:rFonts w:cs="Arial"/>
                <w:sz w:val="20"/>
              </w:rPr>
              <w:t xml:space="preserve"> work on the equipment detailed in Part 1  </w:t>
            </w:r>
          </w:p>
          <w:p w14:paraId="0EC342C0" w14:textId="77777777" w:rsidR="0083193A" w:rsidRPr="00771DB3" w:rsidRDefault="0083193A">
            <w:pPr>
              <w:pStyle w:val="Default"/>
              <w:jc w:val="both"/>
              <w:rPr>
                <w:rFonts w:cs="Arial"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     can proceed with care.</w:t>
            </w:r>
          </w:p>
          <w:p w14:paraId="0EC342C1" w14:textId="77777777" w:rsidR="0083193A" w:rsidRPr="00771DB3" w:rsidRDefault="0083193A">
            <w:pPr>
              <w:pStyle w:val="Default"/>
              <w:spacing w:before="60" w:after="60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    </w:t>
            </w:r>
            <w:r w:rsidRPr="00771DB3">
              <w:rPr>
                <w:rFonts w:cs="Arial"/>
                <w:sz w:val="20"/>
              </w:rPr>
              <w:t>Name - (BLOCK LETTERS) ……..............................................     Signature ………...............................………</w:t>
            </w:r>
          </w:p>
        </w:tc>
      </w:tr>
      <w:tr w:rsidR="0083193A" w:rsidRPr="00771DB3" w14:paraId="0EC342CA" w14:textId="77777777" w:rsidTr="0083193A">
        <w:trPr>
          <w:trHeight w:val="1846"/>
        </w:trPr>
        <w:tc>
          <w:tcPr>
            <w:tcW w:w="10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342C3" w14:textId="77777777" w:rsidR="0083193A" w:rsidRPr="00771DB3" w:rsidRDefault="0083193A">
            <w:pPr>
              <w:pStyle w:val="Default"/>
              <w:spacing w:after="120"/>
              <w:ind w:left="760" w:hanging="760"/>
              <w:jc w:val="both"/>
              <w:rPr>
                <w:rFonts w:cs="Arial"/>
                <w:b/>
                <w:sz w:val="20"/>
              </w:rPr>
            </w:pPr>
            <w:r w:rsidRPr="00771DB3">
              <w:rPr>
                <w:rFonts w:cs="Arial"/>
                <w:b/>
                <w:sz w:val="20"/>
              </w:rPr>
              <w:t>4.0 Acceptance by Supervisor / Team Leader undertaking the work as detailed in Part 1</w:t>
            </w:r>
          </w:p>
          <w:p w14:paraId="0EC342C4" w14:textId="77777777" w:rsidR="0083193A" w:rsidRPr="00771DB3" w:rsidRDefault="0083193A">
            <w:pPr>
              <w:pStyle w:val="Default"/>
              <w:jc w:val="both"/>
              <w:rPr>
                <w:rFonts w:cs="Arial"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    I declare that no other work than that stated above will be carried out and all precautionary measures   </w:t>
            </w:r>
          </w:p>
          <w:p w14:paraId="0EC342C5" w14:textId="77777777" w:rsidR="0083193A" w:rsidRPr="00771DB3" w:rsidRDefault="0083193A">
            <w:pPr>
              <w:pStyle w:val="Default"/>
              <w:ind w:left="760" w:hanging="760"/>
              <w:jc w:val="both"/>
              <w:rPr>
                <w:rFonts w:cs="Arial"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    identified will be taken.   I will return the White copy of the Permit when work is finished.</w:t>
            </w:r>
          </w:p>
          <w:p w14:paraId="0EC342C6" w14:textId="77777777" w:rsidR="0083193A" w:rsidRPr="00771DB3" w:rsidRDefault="0083193A">
            <w:pPr>
              <w:pStyle w:val="Default"/>
              <w:jc w:val="both"/>
              <w:rPr>
                <w:rFonts w:cs="Arial"/>
                <w:sz w:val="20"/>
              </w:rPr>
            </w:pPr>
          </w:p>
          <w:p w14:paraId="0EC342C7" w14:textId="77777777" w:rsidR="0083193A" w:rsidRPr="00771DB3" w:rsidRDefault="0083193A">
            <w:pPr>
              <w:pStyle w:val="Default"/>
              <w:spacing w:after="120"/>
              <w:rPr>
                <w:rFonts w:cs="Arial"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     Name (BLOCK LETTERS)……..............................................     Signature ………...............................………… </w:t>
            </w:r>
          </w:p>
          <w:p w14:paraId="0EC342C8" w14:textId="77777777" w:rsidR="0083193A" w:rsidRPr="00771DB3" w:rsidRDefault="0083193A">
            <w:pPr>
              <w:pStyle w:val="Default"/>
              <w:spacing w:after="120"/>
              <w:ind w:left="760" w:hanging="760"/>
              <w:jc w:val="both"/>
              <w:rPr>
                <w:rFonts w:cs="Arial"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     Job Title: ……...................................................</w:t>
            </w:r>
            <w:r>
              <w:rPr>
                <w:rFonts w:cs="Arial"/>
                <w:sz w:val="20"/>
              </w:rPr>
              <w:t>...</w:t>
            </w:r>
            <w:r w:rsidRPr="00771DB3">
              <w:rPr>
                <w:rFonts w:cs="Arial"/>
                <w:sz w:val="20"/>
              </w:rPr>
              <w:t>.......                 Company: ………...............................……</w:t>
            </w:r>
          </w:p>
          <w:p w14:paraId="0EC342C9" w14:textId="77777777" w:rsidR="0083193A" w:rsidRPr="00771DB3" w:rsidRDefault="0083193A">
            <w:pPr>
              <w:pStyle w:val="Default"/>
              <w:spacing w:after="120"/>
              <w:ind w:left="760" w:hanging="760"/>
              <w:jc w:val="both"/>
              <w:rPr>
                <w:rFonts w:cs="Arial"/>
                <w:b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     Date ….....</w:t>
            </w:r>
            <w:r>
              <w:rPr>
                <w:rFonts w:cs="Arial"/>
                <w:sz w:val="20"/>
              </w:rPr>
              <w:t>..</w:t>
            </w:r>
            <w:r w:rsidRPr="00771DB3">
              <w:rPr>
                <w:rFonts w:cs="Arial"/>
                <w:sz w:val="20"/>
              </w:rPr>
              <w:t>...................................</w:t>
            </w:r>
            <w:r>
              <w:rPr>
                <w:rFonts w:cs="Arial"/>
                <w:sz w:val="20"/>
              </w:rPr>
              <w:t>..</w:t>
            </w:r>
            <w:r w:rsidRPr="00771DB3">
              <w:rPr>
                <w:rFonts w:cs="Arial"/>
                <w:sz w:val="20"/>
              </w:rPr>
              <w:t>......                                       Time ………...............................…………</w:t>
            </w:r>
          </w:p>
        </w:tc>
      </w:tr>
      <w:tr w:rsidR="0083193A" w:rsidRPr="00771DB3" w14:paraId="0EC342D1" w14:textId="77777777" w:rsidTr="0083193A">
        <w:trPr>
          <w:trHeight w:val="1542"/>
        </w:trPr>
        <w:tc>
          <w:tcPr>
            <w:tcW w:w="10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342CB" w14:textId="77777777" w:rsidR="0083193A" w:rsidRPr="00771DB3" w:rsidRDefault="0083193A">
            <w:pPr>
              <w:pStyle w:val="Default"/>
              <w:spacing w:after="120"/>
              <w:ind w:left="760" w:hanging="760"/>
              <w:jc w:val="both"/>
              <w:rPr>
                <w:rFonts w:cs="Arial"/>
                <w:b/>
                <w:sz w:val="20"/>
              </w:rPr>
            </w:pPr>
            <w:r w:rsidRPr="00771DB3">
              <w:rPr>
                <w:rFonts w:cs="Arial"/>
                <w:b/>
                <w:sz w:val="20"/>
              </w:rPr>
              <w:t>5.0 Clearance of Work by Supervisor / Team Leader Person</w:t>
            </w:r>
          </w:p>
          <w:p w14:paraId="0EC342CC" w14:textId="77777777" w:rsidR="0083193A" w:rsidRPr="00771DB3" w:rsidRDefault="0083193A">
            <w:pPr>
              <w:pStyle w:val="Default"/>
              <w:spacing w:after="80"/>
              <w:ind w:left="760" w:hanging="760"/>
              <w:jc w:val="both"/>
              <w:rPr>
                <w:rFonts w:cs="Arial"/>
                <w:sz w:val="20"/>
              </w:rPr>
            </w:pPr>
            <w:r w:rsidRPr="00771DB3">
              <w:rPr>
                <w:rFonts w:cs="Arial"/>
                <w:b/>
                <w:sz w:val="20"/>
              </w:rPr>
              <w:t xml:space="preserve">     </w:t>
            </w:r>
            <w:r w:rsidRPr="00771DB3">
              <w:rPr>
                <w:rFonts w:cs="Arial"/>
                <w:sz w:val="20"/>
              </w:rPr>
              <w:t>I hereby declare that the work detailed above is complete / incomplete*, equipment removed and the area tidy.</w:t>
            </w:r>
          </w:p>
          <w:p w14:paraId="0EC342CD" w14:textId="77777777" w:rsidR="0083193A" w:rsidRPr="00771DB3" w:rsidRDefault="0083193A">
            <w:pPr>
              <w:pStyle w:val="Default"/>
              <w:spacing w:after="80"/>
              <w:ind w:left="760" w:hanging="760"/>
              <w:rPr>
                <w:rFonts w:cs="Arial"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     Work area has been checked 30-60 mins after work ceased. Details if work not complete: …...............................</w:t>
            </w:r>
          </w:p>
          <w:p w14:paraId="0EC342CE" w14:textId="77777777" w:rsidR="0083193A" w:rsidRPr="00771DB3" w:rsidRDefault="0083193A">
            <w:pPr>
              <w:pStyle w:val="Default"/>
              <w:spacing w:after="80"/>
              <w:ind w:left="760" w:hanging="760"/>
              <w:jc w:val="both"/>
              <w:rPr>
                <w:rFonts w:cs="Arial"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     ……………………………………………………………………………………………………………………………….</w:t>
            </w:r>
          </w:p>
          <w:p w14:paraId="0EC342CF" w14:textId="77777777" w:rsidR="0083193A" w:rsidRPr="00771DB3" w:rsidRDefault="0083193A">
            <w:pPr>
              <w:pStyle w:val="Default"/>
              <w:spacing w:after="80"/>
              <w:ind w:left="760" w:hanging="760"/>
              <w:rPr>
                <w:rFonts w:cs="Arial"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     Name (BLOCK LETTERS)……..............................................     Signature ………...............................………… </w:t>
            </w:r>
          </w:p>
          <w:p w14:paraId="0EC342D0" w14:textId="77777777" w:rsidR="0083193A" w:rsidRPr="00771DB3" w:rsidRDefault="0083193A">
            <w:pPr>
              <w:pStyle w:val="Default"/>
              <w:spacing w:after="80"/>
              <w:ind w:left="760" w:hanging="760"/>
              <w:jc w:val="both"/>
              <w:rPr>
                <w:rFonts w:cs="Arial"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     Date ….............................................</w:t>
            </w:r>
            <w:r>
              <w:rPr>
                <w:rFonts w:cs="Arial"/>
                <w:sz w:val="20"/>
              </w:rPr>
              <w:t>....</w:t>
            </w:r>
            <w:r w:rsidRPr="00771DB3">
              <w:rPr>
                <w:rFonts w:cs="Arial"/>
                <w:sz w:val="20"/>
              </w:rPr>
              <w:t>.                                       Time ………...............................…………</w:t>
            </w:r>
          </w:p>
        </w:tc>
      </w:tr>
      <w:tr w:rsidR="0083193A" w:rsidRPr="00771DB3" w14:paraId="0EC342D6" w14:textId="77777777" w:rsidTr="0083193A">
        <w:trPr>
          <w:trHeight w:val="1014"/>
        </w:trPr>
        <w:tc>
          <w:tcPr>
            <w:tcW w:w="10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342D2" w14:textId="50AED65A" w:rsidR="0083193A" w:rsidRPr="00771DB3" w:rsidRDefault="0083193A">
            <w:pPr>
              <w:pStyle w:val="Default"/>
              <w:spacing w:after="120"/>
              <w:ind w:left="760" w:hanging="760"/>
              <w:rPr>
                <w:rFonts w:cs="Arial"/>
                <w:sz w:val="20"/>
              </w:rPr>
            </w:pPr>
            <w:r w:rsidRPr="00771DB3">
              <w:rPr>
                <w:rFonts w:cs="Arial"/>
                <w:b/>
                <w:sz w:val="20"/>
              </w:rPr>
              <w:t xml:space="preserve">6.0 Cancellation of Work by </w:t>
            </w:r>
            <w:r w:rsidR="00AA2DF0" w:rsidRPr="00AA2DF0">
              <w:rPr>
                <w:rFonts w:cs="Arial"/>
                <w:b/>
                <w:sz w:val="20"/>
                <w:highlight w:val="red"/>
              </w:rPr>
              <w:t>COMPANY NAME</w:t>
            </w:r>
            <w:r>
              <w:rPr>
                <w:rFonts w:cs="Arial"/>
                <w:b/>
                <w:sz w:val="20"/>
              </w:rPr>
              <w:t xml:space="preserve"> </w:t>
            </w:r>
            <w:r w:rsidRPr="00771DB3">
              <w:rPr>
                <w:rFonts w:cs="Arial"/>
                <w:b/>
                <w:sz w:val="20"/>
              </w:rPr>
              <w:t xml:space="preserve">Appointed Person (AP) </w:t>
            </w:r>
          </w:p>
          <w:p w14:paraId="0EC342D3" w14:textId="77777777" w:rsidR="0083193A" w:rsidRPr="00771DB3" w:rsidRDefault="0083193A">
            <w:pPr>
              <w:pStyle w:val="Default"/>
              <w:spacing w:after="80"/>
              <w:ind w:left="760" w:hanging="760"/>
              <w:rPr>
                <w:rFonts w:cs="Arial"/>
                <w:sz w:val="20"/>
              </w:rPr>
            </w:pPr>
            <w:r w:rsidRPr="00771DB3">
              <w:rPr>
                <w:rFonts w:cs="Arial"/>
                <w:b/>
                <w:sz w:val="20"/>
              </w:rPr>
              <w:t xml:space="preserve">     </w:t>
            </w:r>
            <w:r w:rsidRPr="00771DB3">
              <w:rPr>
                <w:rFonts w:cs="Arial"/>
                <w:sz w:val="20"/>
              </w:rPr>
              <w:t>All copies of this Permit to Work are cancelled and precautions withdrawn.</w:t>
            </w:r>
          </w:p>
          <w:p w14:paraId="0EC342D4" w14:textId="77777777" w:rsidR="0083193A" w:rsidRPr="00771DB3" w:rsidRDefault="0083193A">
            <w:pPr>
              <w:pStyle w:val="Default"/>
              <w:spacing w:after="80"/>
              <w:ind w:left="760" w:hanging="7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    Name </w:t>
            </w:r>
            <w:r w:rsidRPr="00771DB3">
              <w:rPr>
                <w:rFonts w:cs="Arial"/>
                <w:sz w:val="20"/>
              </w:rPr>
              <w:t>- AP (BLOCK LETTERS) ……...........................</w:t>
            </w:r>
            <w:r>
              <w:rPr>
                <w:rFonts w:cs="Arial"/>
                <w:sz w:val="20"/>
              </w:rPr>
              <w:t>................... Signature</w:t>
            </w:r>
            <w:r w:rsidRPr="00771DB3">
              <w:rPr>
                <w:rFonts w:cs="Arial"/>
                <w:sz w:val="20"/>
              </w:rPr>
              <w:t>………...</w:t>
            </w:r>
            <w:r>
              <w:rPr>
                <w:rFonts w:cs="Arial"/>
                <w:sz w:val="20"/>
              </w:rPr>
              <w:t>............................……</w:t>
            </w:r>
          </w:p>
          <w:p w14:paraId="0EC342D5" w14:textId="77777777" w:rsidR="0083193A" w:rsidRPr="00771DB3" w:rsidRDefault="0083193A">
            <w:pPr>
              <w:pStyle w:val="Default"/>
              <w:spacing w:after="80"/>
              <w:ind w:left="760" w:hanging="760"/>
              <w:rPr>
                <w:rFonts w:cs="Arial"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     Date ….............................................</w:t>
            </w:r>
            <w:r>
              <w:rPr>
                <w:rFonts w:cs="Arial"/>
                <w:sz w:val="20"/>
              </w:rPr>
              <w:t>.</w:t>
            </w:r>
            <w:r w:rsidRPr="00771DB3">
              <w:rPr>
                <w:rFonts w:cs="Arial"/>
                <w:sz w:val="20"/>
              </w:rPr>
              <w:t>.                                              Time ………...............................…………</w:t>
            </w:r>
          </w:p>
        </w:tc>
      </w:tr>
      <w:tr w:rsidR="0083193A" w:rsidRPr="00771DB3" w14:paraId="0EC342D8" w14:textId="77777777" w:rsidTr="0083193A">
        <w:trPr>
          <w:trHeight w:val="316"/>
        </w:trPr>
        <w:tc>
          <w:tcPr>
            <w:tcW w:w="10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342D7" w14:textId="77777777" w:rsidR="0083193A" w:rsidRPr="00771DB3" w:rsidRDefault="0083193A">
            <w:pPr>
              <w:pStyle w:val="Default"/>
              <w:spacing w:after="120"/>
              <w:ind w:left="760" w:hanging="760"/>
              <w:jc w:val="both"/>
              <w:rPr>
                <w:rFonts w:cs="Arial"/>
                <w:sz w:val="20"/>
              </w:rPr>
            </w:pPr>
            <w:r w:rsidRPr="00771DB3">
              <w:rPr>
                <w:rFonts w:cs="Arial"/>
                <w:sz w:val="20"/>
              </w:rPr>
              <w:t xml:space="preserve">*Delete as appropriate </w:t>
            </w:r>
          </w:p>
        </w:tc>
      </w:tr>
    </w:tbl>
    <w:p w14:paraId="0EC342D9" w14:textId="77777777" w:rsidR="00A759F5" w:rsidRDefault="00107F5F" w:rsidP="0053623F">
      <w:pPr>
        <w:tabs>
          <w:tab w:val="left" w:pos="510"/>
        </w:tabs>
        <w:rPr>
          <w:sz w:val="22"/>
        </w:rPr>
      </w:pPr>
      <w:r>
        <w:rPr>
          <w:rFonts w:ascii="Arial" w:hAnsi="Arial" w:cs="Arial"/>
          <w:b/>
          <w:sz w:val="16"/>
          <w:szCs w:val="16"/>
        </w:rPr>
        <w:t xml:space="preserve"> </w:t>
      </w:r>
    </w:p>
    <w:sectPr w:rsidR="00A759F5" w:rsidSect="00771D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247" w:right="1134" w:bottom="1134" w:left="1134" w:header="567" w:footer="3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3E698" w14:textId="77777777" w:rsidR="00CD696B" w:rsidRDefault="00CD696B">
      <w:r>
        <w:separator/>
      </w:r>
    </w:p>
  </w:endnote>
  <w:endnote w:type="continuationSeparator" w:id="0">
    <w:p w14:paraId="4887F259" w14:textId="77777777" w:rsidR="00CD696B" w:rsidRDefault="00CD696B">
      <w:r>
        <w:continuationSeparator/>
      </w:r>
    </w:p>
  </w:endnote>
  <w:endnote w:type="continuationNotice" w:id="1">
    <w:p w14:paraId="33FE6897" w14:textId="77777777" w:rsidR="00CD696B" w:rsidRDefault="00CD69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F06B2" w14:textId="77777777" w:rsidR="00496456" w:rsidRDefault="004964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183FA" w14:textId="2F05F160" w:rsidR="00093F33" w:rsidRPr="00496456" w:rsidRDefault="00093F33">
    <w:pPr>
      <w:pStyle w:val="Footer"/>
      <w:rPr>
        <w:sz w:val="16"/>
        <w:szCs w:val="16"/>
      </w:rPr>
    </w:pPr>
    <w:r w:rsidRPr="00496456">
      <w:rPr>
        <w:sz w:val="16"/>
        <w:szCs w:val="16"/>
      </w:rPr>
      <w:t>IP-02-03-01-01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03043" w14:textId="77777777" w:rsidR="00496456" w:rsidRDefault="004964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C1F95" w14:textId="77777777" w:rsidR="00CD696B" w:rsidRDefault="00CD696B">
      <w:r>
        <w:separator/>
      </w:r>
    </w:p>
  </w:footnote>
  <w:footnote w:type="continuationSeparator" w:id="0">
    <w:p w14:paraId="1900843A" w14:textId="77777777" w:rsidR="00CD696B" w:rsidRDefault="00CD696B">
      <w:r>
        <w:continuationSeparator/>
      </w:r>
    </w:p>
  </w:footnote>
  <w:footnote w:type="continuationNotice" w:id="1">
    <w:p w14:paraId="2046E5C1" w14:textId="77777777" w:rsidR="00CD696B" w:rsidRDefault="00CD69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05D29" w14:textId="77777777" w:rsidR="00496456" w:rsidRDefault="004964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342DF" w14:textId="15A5AD8D" w:rsidR="0053623F" w:rsidRPr="00771DB3" w:rsidRDefault="00D95645">
    <w:pPr>
      <w:pStyle w:val="Header"/>
      <w:tabs>
        <w:tab w:val="clear" w:pos="8640"/>
        <w:tab w:val="right" w:pos="960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2910C317" wp14:editId="7D12A956">
          <wp:simplePos x="0" y="0"/>
          <wp:positionH relativeFrom="column">
            <wp:posOffset>4804410</wp:posOffset>
          </wp:positionH>
          <wp:positionV relativeFrom="paragraph">
            <wp:posOffset>-68898</wp:posOffset>
          </wp:positionV>
          <wp:extent cx="1524000" cy="3810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623F" w:rsidRPr="00EC2780">
      <w:rPr>
        <w:rFonts w:ascii="Arial" w:hAnsi="Arial" w:cs="Arial"/>
        <w:b/>
        <w:sz w:val="28"/>
        <w:szCs w:val="28"/>
      </w:rPr>
      <w:t>Permit to Work – Hot Work</w:t>
    </w:r>
    <w:r w:rsidR="0083193A">
      <w:rPr>
        <w:rFonts w:ascii="Arial" w:hAnsi="Arial" w:cs="Arial"/>
        <w:b/>
        <w:sz w:val="28"/>
        <w:szCs w:val="28"/>
      </w:rPr>
      <w:tab/>
    </w:r>
    <w:r w:rsidR="0083193A">
      <w:rPr>
        <w:rFonts w:ascii="Arial" w:hAnsi="Arial" w:cs="Arial"/>
        <w:b/>
        <w:sz w:val="28"/>
        <w:szCs w:val="28"/>
      </w:rPr>
      <w:tab/>
    </w:r>
  </w:p>
  <w:p w14:paraId="0EC342E0" w14:textId="77777777" w:rsidR="0053623F" w:rsidRDefault="0053623F">
    <w:pPr>
      <w:pStyle w:val="Header"/>
      <w:tabs>
        <w:tab w:val="clear" w:pos="4320"/>
        <w:tab w:val="clear" w:pos="8640"/>
        <w:tab w:val="left" w:pos="8921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90802" w14:textId="77777777" w:rsidR="00496456" w:rsidRDefault="004964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2118FA"/>
    <w:multiLevelType w:val="multilevel"/>
    <w:tmpl w:val="D2967BA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" w15:restartNumberingAfterBreak="0">
    <w:nsid w:val="0A7E2F84"/>
    <w:multiLevelType w:val="singleLevel"/>
    <w:tmpl w:val="3538217A"/>
    <w:lvl w:ilvl="0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" w15:restartNumberingAfterBreak="0">
    <w:nsid w:val="12410723"/>
    <w:multiLevelType w:val="hybridMultilevel"/>
    <w:tmpl w:val="8926F2D6"/>
    <w:lvl w:ilvl="0" w:tplc="0409000F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9608EAA">
      <w:start w:val="52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DE7738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45529DE"/>
    <w:multiLevelType w:val="hybridMultilevel"/>
    <w:tmpl w:val="B4580718"/>
    <w:lvl w:ilvl="0" w:tplc="1BE6927E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4F9C6A8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E72122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0EED0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FAA8F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5FE011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54BA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BC5EF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0C88F3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9E47E7"/>
    <w:multiLevelType w:val="hybridMultilevel"/>
    <w:tmpl w:val="43AED426"/>
    <w:lvl w:ilvl="0" w:tplc="A4D4C3A2">
      <w:start w:val="1"/>
      <w:numFmt w:val="lowerLett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622597"/>
    <w:multiLevelType w:val="multilevel"/>
    <w:tmpl w:val="0C94F04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80B64BF"/>
    <w:multiLevelType w:val="multilevel"/>
    <w:tmpl w:val="279E3D6C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74"/>
        </w:tabs>
        <w:ind w:left="137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8"/>
        </w:tabs>
        <w:ind w:left="15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62"/>
        </w:tabs>
        <w:ind w:left="16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6"/>
        </w:tabs>
        <w:ind w:left="18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50"/>
        </w:tabs>
        <w:ind w:left="19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94"/>
        </w:tabs>
        <w:ind w:left="2094" w:hanging="1584"/>
      </w:pPr>
      <w:rPr>
        <w:rFonts w:hint="default"/>
      </w:rPr>
    </w:lvl>
  </w:abstractNum>
  <w:abstractNum w:abstractNumId="9" w15:restartNumberingAfterBreak="0">
    <w:nsid w:val="32873247"/>
    <w:multiLevelType w:val="multilevel"/>
    <w:tmpl w:val="B0AEB03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339E5F41"/>
    <w:multiLevelType w:val="multilevel"/>
    <w:tmpl w:val="2B26B742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34B306F8"/>
    <w:multiLevelType w:val="singleLevel"/>
    <w:tmpl w:val="2608804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1D65D8"/>
    <w:multiLevelType w:val="multilevel"/>
    <w:tmpl w:val="43AED426"/>
    <w:lvl w:ilvl="0">
      <w:start w:val="1"/>
      <w:numFmt w:val="lowerLett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7D757D5"/>
    <w:multiLevelType w:val="multilevel"/>
    <w:tmpl w:val="C044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4D64C6A"/>
    <w:multiLevelType w:val="singleLevel"/>
    <w:tmpl w:val="2608804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54505A"/>
    <w:multiLevelType w:val="multilevel"/>
    <w:tmpl w:val="D5DC1A0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636607F5"/>
    <w:multiLevelType w:val="hybridMultilevel"/>
    <w:tmpl w:val="52C4ABA8"/>
    <w:lvl w:ilvl="0" w:tplc="A4D4C3A2">
      <w:start w:val="1"/>
      <w:numFmt w:val="lowerLett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405357C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B3C6DB4"/>
    <w:multiLevelType w:val="singleLevel"/>
    <w:tmpl w:val="2608804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D47C0B"/>
    <w:multiLevelType w:val="multilevel"/>
    <w:tmpl w:val="2D407F4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7E7A6318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854812">
    <w:abstractNumId w:val="0"/>
  </w:num>
  <w:num w:numId="2" w16cid:durableId="1926304767">
    <w:abstractNumId w:val="0"/>
  </w:num>
  <w:num w:numId="3" w16cid:durableId="416291236">
    <w:abstractNumId w:val="9"/>
  </w:num>
  <w:num w:numId="4" w16cid:durableId="1721511290">
    <w:abstractNumId w:val="8"/>
  </w:num>
  <w:num w:numId="5" w16cid:durableId="510947725">
    <w:abstractNumId w:val="5"/>
  </w:num>
  <w:num w:numId="6" w16cid:durableId="367994808">
    <w:abstractNumId w:val="8"/>
  </w:num>
  <w:num w:numId="7" w16cid:durableId="430858939">
    <w:abstractNumId w:val="15"/>
  </w:num>
  <w:num w:numId="8" w16cid:durableId="1939832345">
    <w:abstractNumId w:val="15"/>
  </w:num>
  <w:num w:numId="9" w16cid:durableId="276789971">
    <w:abstractNumId w:val="15"/>
  </w:num>
  <w:num w:numId="10" w16cid:durableId="1402144022">
    <w:abstractNumId w:val="7"/>
  </w:num>
  <w:num w:numId="11" w16cid:durableId="1137141154">
    <w:abstractNumId w:val="7"/>
  </w:num>
  <w:num w:numId="12" w16cid:durableId="1627540558">
    <w:abstractNumId w:val="7"/>
  </w:num>
  <w:num w:numId="13" w16cid:durableId="2034374983">
    <w:abstractNumId w:val="7"/>
  </w:num>
  <w:num w:numId="14" w16cid:durableId="859053431">
    <w:abstractNumId w:val="7"/>
  </w:num>
  <w:num w:numId="15" w16cid:durableId="1513690762">
    <w:abstractNumId w:val="0"/>
  </w:num>
  <w:num w:numId="16" w16cid:durableId="871921594">
    <w:abstractNumId w:val="16"/>
  </w:num>
  <w:num w:numId="17" w16cid:durableId="960570309">
    <w:abstractNumId w:val="13"/>
  </w:num>
  <w:num w:numId="18" w16cid:durableId="721901319">
    <w:abstractNumId w:val="6"/>
  </w:num>
  <w:num w:numId="19" w16cid:durableId="1262371515">
    <w:abstractNumId w:val="12"/>
  </w:num>
  <w:num w:numId="20" w16cid:durableId="1139610523">
    <w:abstractNumId w:val="17"/>
  </w:num>
  <w:num w:numId="21" w16cid:durableId="1728260334">
    <w:abstractNumId w:val="4"/>
  </w:num>
  <w:num w:numId="22" w16cid:durableId="1771312552">
    <w:abstractNumId w:val="20"/>
  </w:num>
  <w:num w:numId="23" w16cid:durableId="1737780293">
    <w:abstractNumId w:val="2"/>
  </w:num>
  <w:num w:numId="24" w16cid:durableId="682706830">
    <w:abstractNumId w:val="1"/>
  </w:num>
  <w:num w:numId="25" w16cid:durableId="64844385">
    <w:abstractNumId w:val="10"/>
  </w:num>
  <w:num w:numId="26" w16cid:durableId="232860804">
    <w:abstractNumId w:val="18"/>
  </w:num>
  <w:num w:numId="27" w16cid:durableId="1456678066">
    <w:abstractNumId w:val="14"/>
  </w:num>
  <w:num w:numId="28" w16cid:durableId="455686184">
    <w:abstractNumId w:val="11"/>
  </w:num>
  <w:num w:numId="29" w16cid:durableId="431242331">
    <w:abstractNumId w:val="19"/>
  </w:num>
  <w:num w:numId="30" w16cid:durableId="2101364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F5F"/>
    <w:rsid w:val="00093F33"/>
    <w:rsid w:val="00107F5F"/>
    <w:rsid w:val="00190091"/>
    <w:rsid w:val="0019721A"/>
    <w:rsid w:val="002241ED"/>
    <w:rsid w:val="00251059"/>
    <w:rsid w:val="00264D93"/>
    <w:rsid w:val="00300A7D"/>
    <w:rsid w:val="003179B5"/>
    <w:rsid w:val="00393568"/>
    <w:rsid w:val="003B7EB7"/>
    <w:rsid w:val="003E79CF"/>
    <w:rsid w:val="00451377"/>
    <w:rsid w:val="00485883"/>
    <w:rsid w:val="00496456"/>
    <w:rsid w:val="004C47A6"/>
    <w:rsid w:val="0053623F"/>
    <w:rsid w:val="005F386E"/>
    <w:rsid w:val="006014B4"/>
    <w:rsid w:val="006221E3"/>
    <w:rsid w:val="00626549"/>
    <w:rsid w:val="006950C3"/>
    <w:rsid w:val="006D41CE"/>
    <w:rsid w:val="0071616C"/>
    <w:rsid w:val="00771DB3"/>
    <w:rsid w:val="007F25A1"/>
    <w:rsid w:val="008145EF"/>
    <w:rsid w:val="0083193A"/>
    <w:rsid w:val="00847BDF"/>
    <w:rsid w:val="00901615"/>
    <w:rsid w:val="00905C61"/>
    <w:rsid w:val="00990D32"/>
    <w:rsid w:val="009C5A21"/>
    <w:rsid w:val="00A759F5"/>
    <w:rsid w:val="00AA2DD1"/>
    <w:rsid w:val="00AA2DF0"/>
    <w:rsid w:val="00AE2D26"/>
    <w:rsid w:val="00AE5E52"/>
    <w:rsid w:val="00B50902"/>
    <w:rsid w:val="00B53771"/>
    <w:rsid w:val="00B770F4"/>
    <w:rsid w:val="00BA5B32"/>
    <w:rsid w:val="00BC5EA9"/>
    <w:rsid w:val="00C31CDB"/>
    <w:rsid w:val="00C6597F"/>
    <w:rsid w:val="00CC62F1"/>
    <w:rsid w:val="00CD696B"/>
    <w:rsid w:val="00CE032C"/>
    <w:rsid w:val="00CE10BA"/>
    <w:rsid w:val="00D44868"/>
    <w:rsid w:val="00D95645"/>
    <w:rsid w:val="00DA0421"/>
    <w:rsid w:val="00DD29D6"/>
    <w:rsid w:val="00E03109"/>
    <w:rsid w:val="00E51686"/>
    <w:rsid w:val="00EC2780"/>
    <w:rsid w:val="00ED08F5"/>
    <w:rsid w:val="00F723F4"/>
    <w:rsid w:val="00F96D04"/>
    <w:rsid w:val="068F0BA7"/>
    <w:rsid w:val="0D1F0EAC"/>
    <w:rsid w:val="4F4D1ABD"/>
    <w:rsid w:val="6968D86D"/>
    <w:rsid w:val="7B98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3428D"/>
  <w15:docId w15:val="{5962535D-87BE-4919-A7A4-4B9E0E50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5"/>
      </w:numPr>
      <w:spacing w:before="240" w:after="240"/>
      <w:outlineLvl w:val="0"/>
    </w:pPr>
    <w:rPr>
      <w:b/>
      <w:caps/>
      <w:sz w:val="28"/>
    </w:rPr>
  </w:style>
  <w:style w:type="paragraph" w:styleId="Heading2">
    <w:name w:val="heading 2"/>
    <w:next w:val="Normal"/>
    <w:qFormat/>
    <w:pPr>
      <w:keepNext/>
      <w:numPr>
        <w:ilvl w:val="1"/>
        <w:numId w:val="15"/>
      </w:numPr>
      <w:spacing w:before="120" w:after="240"/>
      <w:outlineLvl w:val="1"/>
    </w:pPr>
    <w:rPr>
      <w:b/>
      <w:i/>
      <w:sz w:val="24"/>
      <w:lang w:eastAsia="en-US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5"/>
      </w:numPr>
      <w:spacing w:before="240" w:after="120"/>
      <w:ind w:left="720" w:hanging="72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5"/>
      </w:numPr>
      <w:spacing w:before="240" w:after="6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5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5"/>
      </w:num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5"/>
      </w:num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b/>
      <w:bCs/>
    </w:rPr>
  </w:style>
  <w:style w:type="character" w:customStyle="1" w:styleId="Style1">
    <w:name w:val="Style1"/>
    <w:rPr>
      <w:b/>
      <w:bCs/>
      <w:sz w:val="48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tabs>
        <w:tab w:val="left" w:pos="510"/>
      </w:tabs>
      <w:jc w:val="center"/>
    </w:pPr>
    <w:rPr>
      <w:b/>
      <w:bCs/>
    </w:rPr>
  </w:style>
  <w:style w:type="paragraph" w:styleId="BodyText2">
    <w:name w:val="Body Text 2"/>
    <w:basedOn w:val="Normal"/>
    <w:pPr>
      <w:tabs>
        <w:tab w:val="left" w:pos="510"/>
      </w:tabs>
    </w:pPr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pPr>
      <w:tabs>
        <w:tab w:val="left" w:pos="510"/>
      </w:tabs>
      <w:jc w:val="both"/>
    </w:pPr>
  </w:style>
  <w:style w:type="paragraph" w:styleId="BodyTextIndent">
    <w:name w:val="Body Text Indent"/>
    <w:basedOn w:val="Normal"/>
    <w:pPr>
      <w:tabs>
        <w:tab w:val="left" w:pos="510"/>
      </w:tabs>
      <w:ind w:left="720" w:hanging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tabs>
        <w:tab w:val="left" w:pos="510"/>
      </w:tabs>
      <w:ind w:left="480" w:hanging="480"/>
    </w:pPr>
  </w:style>
  <w:style w:type="paragraph" w:styleId="BodyTextIndent3">
    <w:name w:val="Body Text Indent 3"/>
    <w:basedOn w:val="Normal"/>
    <w:pPr>
      <w:tabs>
        <w:tab w:val="left" w:pos="600"/>
      </w:tabs>
      <w:ind w:left="600" w:hanging="600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ody1">
    <w:name w:val="Body1"/>
    <w:aliases w:val="Text1,21"/>
    <w:basedOn w:val="Normal"/>
    <w:rPr>
      <w:rFonts w:ascii="Lucida Sans Unicode" w:hAnsi="Lucida Sans Unicode"/>
      <w:sz w:val="20"/>
    </w:rPr>
  </w:style>
  <w:style w:type="paragraph" w:customStyle="1" w:styleId="heading">
    <w:name w:val="heading"/>
    <w:aliases w:val="1"/>
    <w:basedOn w:val="Normal"/>
    <w:next w:val="Normal"/>
    <w:pPr>
      <w:keepNext/>
      <w:outlineLvl w:val="0"/>
    </w:pPr>
    <w:rPr>
      <w:rFonts w:ascii="Lucida Sans Unicode" w:hAnsi="Lucida Sans Unicode"/>
      <w:b/>
      <w:sz w:val="18"/>
    </w:rPr>
  </w:style>
  <w:style w:type="paragraph" w:customStyle="1" w:styleId="heading50">
    <w:name w:val="heading5"/>
    <w:aliases w:val="3"/>
    <w:basedOn w:val="Normal"/>
    <w:next w:val="Normal"/>
    <w:pPr>
      <w:keepNext/>
      <w:jc w:val="center"/>
      <w:outlineLvl w:val="2"/>
    </w:pPr>
    <w:rPr>
      <w:rFonts w:ascii="Lucida Sans Unicode" w:hAnsi="Lucida Sans Unicode"/>
      <w:b/>
      <w:sz w:val="18"/>
    </w:rPr>
  </w:style>
  <w:style w:type="paragraph" w:customStyle="1" w:styleId="Default">
    <w:name w:val="Default"/>
    <w:rsid w:val="00107F5F"/>
    <w:rPr>
      <w:rFonts w:ascii="Arial" w:hAnsi="Arial"/>
      <w:snapToGrid w:val="0"/>
      <w:color w:val="000000"/>
      <w:sz w:val="24"/>
      <w:lang w:eastAsia="en-US"/>
    </w:rPr>
  </w:style>
  <w:style w:type="character" w:customStyle="1" w:styleId="FooterChar">
    <w:name w:val="Footer Char"/>
    <w:link w:val="Footer"/>
    <w:rsid w:val="00BC5EA9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~wd07.t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A70717-9939-47CD-BAFA-825DB1CE6C7B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D3D6F0B2-79F9-4717-B128-51F1BBBBC9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1E03BE-9153-4A90-9E98-9F6EE0B193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~wd07.tmp</Template>
  <TotalTime>3</TotalTime>
  <Pages>1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The Engineering Business Academy</dc:creator>
  <cp:keywords/>
  <cp:lastModifiedBy>The Engineering Business Academy</cp:lastModifiedBy>
  <cp:revision>14</cp:revision>
  <cp:lastPrinted>2008-06-09T19:00:00Z</cp:lastPrinted>
  <dcterms:created xsi:type="dcterms:W3CDTF">2017-09-18T05:31:00Z</dcterms:created>
  <dcterms:modified xsi:type="dcterms:W3CDTF">2026-06-22T14:34:00Z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