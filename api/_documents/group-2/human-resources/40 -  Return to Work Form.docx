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5FC9" w14:textId="2B1ABEE1" w:rsidR="00464DDE" w:rsidRPr="005A55F9" w:rsidRDefault="0089569F" w:rsidP="1A946D55">
      <w:pPr>
        <w:pStyle w:val="Title"/>
        <w:jc w:val="right"/>
      </w:pPr>
      <w:r>
        <w:t xml:space="preserve"> </w:t>
      </w:r>
      <w:r w:rsidR="00347C69">
        <w:br/>
      </w:r>
    </w:p>
    <w:p w14:paraId="6A8BBE34" w14:textId="77777777" w:rsidR="00464DDE" w:rsidRPr="005A55F9" w:rsidRDefault="00464DDE" w:rsidP="1A946D55">
      <w:pPr>
        <w:pStyle w:val="Title"/>
        <w:rPr>
          <w:rFonts w:ascii="Avenir Next LT Pro" w:eastAsia="Avenir Next LT Pro" w:hAnsi="Avenir Next LT Pro" w:cs="Avenir Next LT Pro"/>
          <w:sz w:val="22"/>
          <w:szCs w:val="22"/>
          <w:u w:val="single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  <w:u w:val="single"/>
        </w:rPr>
        <w:t>Return to Work Interview Form</w:t>
      </w:r>
    </w:p>
    <w:p w14:paraId="672A6659" w14:textId="77777777" w:rsidR="00464DDE" w:rsidRPr="00AF2CEC" w:rsidRDefault="00464DDE" w:rsidP="1A946D55">
      <w:pPr>
        <w:pStyle w:val="Title"/>
        <w:rPr>
          <w:rFonts w:ascii="Avenir Next LT Pro" w:eastAsia="Avenir Next LT Pro" w:hAnsi="Avenir Next LT Pro" w:cs="Avenir Next LT Pro"/>
          <w:sz w:val="22"/>
          <w:szCs w:val="22"/>
        </w:rPr>
      </w:pPr>
    </w:p>
    <w:tbl>
      <w:tblPr>
        <w:tblW w:w="9000" w:type="dxa"/>
        <w:tblInd w:w="288" w:type="dxa"/>
        <w:tblLook w:val="0000" w:firstRow="0" w:lastRow="0" w:firstColumn="0" w:lastColumn="0" w:noHBand="0" w:noVBand="0"/>
      </w:tblPr>
      <w:tblGrid>
        <w:gridCol w:w="3240"/>
        <w:gridCol w:w="5760"/>
      </w:tblGrid>
      <w:tr w:rsidR="00464DDE" w:rsidRPr="00AF2CEC" w14:paraId="32B61F24" w14:textId="77777777" w:rsidTr="00A732EC">
        <w:tc>
          <w:tcPr>
            <w:tcW w:w="3240" w:type="dxa"/>
            <w:vAlign w:val="center"/>
          </w:tcPr>
          <w:p w14:paraId="1CABC29B" w14:textId="77777777" w:rsidR="00464DDE" w:rsidRPr="005A55F9" w:rsidRDefault="00AB7135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Employee n</w:t>
            </w:r>
            <w:r w:rsidR="00464DDE"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ame:</w:t>
            </w:r>
          </w:p>
        </w:tc>
        <w:tc>
          <w:tcPr>
            <w:tcW w:w="5760" w:type="dxa"/>
            <w:vAlign w:val="center"/>
          </w:tcPr>
          <w:p w14:paraId="0A37501D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5DAB6C7B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  <w:tr w:rsidR="00464DDE" w:rsidRPr="00AF2CEC" w14:paraId="2D080ED2" w14:textId="77777777" w:rsidTr="00A732EC">
        <w:tc>
          <w:tcPr>
            <w:tcW w:w="3240" w:type="dxa"/>
            <w:vAlign w:val="center"/>
          </w:tcPr>
          <w:p w14:paraId="17C2E606" w14:textId="77777777" w:rsidR="00464DDE" w:rsidRPr="00AF2CEC" w:rsidRDefault="00464DDE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Line Manager:</w:t>
            </w:r>
          </w:p>
        </w:tc>
        <w:tc>
          <w:tcPr>
            <w:tcW w:w="5760" w:type="dxa"/>
            <w:vAlign w:val="center"/>
          </w:tcPr>
          <w:p w14:paraId="02EB378F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6A05A809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  <w:tr w:rsidR="00464DDE" w:rsidRPr="00AF2CEC" w14:paraId="25E9F334" w14:textId="77777777" w:rsidTr="00A732EC">
        <w:tc>
          <w:tcPr>
            <w:tcW w:w="3240" w:type="dxa"/>
            <w:vAlign w:val="center"/>
          </w:tcPr>
          <w:p w14:paraId="0C83DC05" w14:textId="77777777" w:rsidR="00464DDE" w:rsidRPr="00AF2CEC" w:rsidRDefault="00464DDE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Date of Interview:</w:t>
            </w:r>
          </w:p>
        </w:tc>
        <w:tc>
          <w:tcPr>
            <w:tcW w:w="5760" w:type="dxa"/>
            <w:vAlign w:val="center"/>
          </w:tcPr>
          <w:p w14:paraId="5A39BBE3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41C8F396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</w:tbl>
    <w:p w14:paraId="72A3D3EC" w14:textId="77777777" w:rsidR="00464DDE" w:rsidRPr="00AF2CEC" w:rsidRDefault="00464DDE" w:rsidP="1A946D55">
      <w:pPr>
        <w:jc w:val="center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751874C9" w14:textId="78033A88" w:rsidR="00741116" w:rsidRDefault="00464DDE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Number of absences in the past six months:  _____ days</w:t>
      </w:r>
      <w:r w:rsidR="00741116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</w:t>
      </w:r>
    </w:p>
    <w:p w14:paraId="0D0B940D" w14:textId="77777777" w:rsidR="00741116" w:rsidRDefault="00741116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E82254B" w14:textId="2EE979FB" w:rsidR="00464DDE" w:rsidRPr="00AF2CEC" w:rsidRDefault="00741116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Number of occasions of absence in the last six months: ______ </w:t>
      </w:r>
    </w:p>
    <w:p w14:paraId="0E27B00A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4F228D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1.  What was the reason for this absence?</w:t>
      </w:r>
    </w:p>
    <w:p w14:paraId="60061E4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4EAFD9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B94D5A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DEEC66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656B9AB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tbl>
      <w:tblPr>
        <w:tblW w:w="88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9"/>
      </w:tblGrid>
      <w:tr w:rsidR="00464DDE" w:rsidRPr="00AF2CEC" w14:paraId="5CC5C548" w14:textId="77777777" w:rsidTr="00A732EC">
        <w:tc>
          <w:tcPr>
            <w:tcW w:w="8849" w:type="dxa"/>
          </w:tcPr>
          <w:p w14:paraId="21207A71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2.  How long was the employee absent from work?</w:t>
            </w:r>
          </w:p>
          <w:p w14:paraId="45FB0818" w14:textId="77777777" w:rsidR="00464DDE" w:rsidRPr="00AF2CEC" w:rsidRDefault="00464DDE" w:rsidP="1A946D55">
            <w:pPr>
              <w:ind w:left="720"/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</w:p>
          <w:p w14:paraId="51EF5E71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          _______ days                Dates of absence: From ____</w:t>
            </w:r>
            <w:r w:rsidR="005A55F9"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__</w:t>
            </w: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    To    ____</w:t>
            </w:r>
            <w:r w:rsidR="005A55F9"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__</w:t>
            </w:r>
          </w:p>
          <w:p w14:paraId="049F31CB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</w:p>
        </w:tc>
      </w:tr>
    </w:tbl>
    <w:p w14:paraId="53128261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1E2E083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3.  Did the employee comply with the notification procedure?</w:t>
      </w:r>
    </w:p>
    <w:p w14:paraId="379AE00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Yes/ No </w:t>
      </w:r>
    </w:p>
    <w:p w14:paraId="0E64D285" w14:textId="77777777" w:rsidR="00464DDE" w:rsidRPr="00AF2CEC" w:rsidRDefault="00F70871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If n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o please state reasons:</w:t>
      </w:r>
    </w:p>
    <w:p w14:paraId="62486C05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101652C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B99056E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299C43A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DDBEF00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7820FE2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Was this absence related to a previous absence(s)?</w:t>
      </w:r>
    </w:p>
    <w:p w14:paraId="128CBF86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2E001F2D" w14:textId="77777777" w:rsidR="00464DDE" w:rsidRPr="00AF2CEC" w:rsidRDefault="00F70871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If y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es please give date / nature of previous absences(s)</w:t>
      </w:r>
    </w:p>
    <w:p w14:paraId="3461D77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CF2D8B6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FB78278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FC3994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562CB0E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2A1E9F90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Is there a likelihood of reoccurrence?</w:t>
      </w:r>
    </w:p>
    <w:p w14:paraId="22A438A9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4D14741D" w14:textId="77777777" w:rsidR="00676947" w:rsidRPr="005A55F9" w:rsidRDefault="0067694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If yes, how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does the employee think it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will that affect their work?</w:t>
      </w:r>
    </w:p>
    <w:p w14:paraId="34CE0A4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2EBF3C5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D98A12B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2946DB82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5997CC1D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109F566" w14:textId="77777777" w:rsidR="00A732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</w:p>
    <w:p w14:paraId="566DE224" w14:textId="77777777" w:rsidR="00A732EC" w:rsidRDefault="00A732EC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br w:type="page"/>
      </w:r>
    </w:p>
    <w:p w14:paraId="3891630B" w14:textId="36181F19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lastRenderedPageBreak/>
        <w:t xml:space="preserve"> </w:t>
      </w:r>
    </w:p>
    <w:p w14:paraId="23BB84E7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Is the employee fit for work?</w:t>
      </w:r>
    </w:p>
    <w:p w14:paraId="5278767B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6C3B81A7" w14:textId="77777777" w:rsidR="00676947" w:rsidRPr="005A55F9" w:rsidRDefault="0067694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="003D3137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If no, why 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>does the employee think they are not fit for work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?</w:t>
      </w:r>
    </w:p>
    <w:p w14:paraId="110FFD37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B699379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FE9F23F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F72F646" w14:textId="77777777" w:rsidR="00741116" w:rsidRDefault="00741116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8CE6F91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1CDCEAD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678AF31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Did the employee seek advice from their Doctor/ Consultant?</w:t>
      </w:r>
    </w:p>
    <w:p w14:paraId="19A710B8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7606E06F" w14:textId="77777777" w:rsidR="00593D6F" w:rsidRPr="005A55F9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</w:t>
      </w:r>
      <w:r w:rsidR="00593D6F" w:rsidRPr="1A946D55">
        <w:rPr>
          <w:rFonts w:ascii="Avenir Next LT Pro" w:eastAsia="Avenir Next LT Pro" w:hAnsi="Avenir Next LT Pro" w:cs="Avenir Next LT Pro"/>
          <w:sz w:val="22"/>
          <w:szCs w:val="22"/>
        </w:rPr>
        <w:t>Date of visit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>(s)</w:t>
      </w:r>
      <w:r w:rsidR="00593D6F" w:rsidRPr="1A946D55">
        <w:rPr>
          <w:rFonts w:ascii="Avenir Next LT Pro" w:eastAsia="Avenir Next LT Pro" w:hAnsi="Avenir Next LT Pro" w:cs="Avenir Next LT Pro"/>
          <w:sz w:val="22"/>
          <w:szCs w:val="22"/>
        </w:rPr>
        <w:t>:</w:t>
      </w:r>
    </w:p>
    <w:p w14:paraId="6BB9E253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23DE523C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52E56223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7547A0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5043CB0F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7459315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6537F28F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8814A89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Was the employee prepared to inform you of the advice given?</w:t>
      </w:r>
    </w:p>
    <w:p w14:paraId="1EDC7468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7CAA2B73" w14:textId="77777777" w:rsidR="00464DDE" w:rsidRPr="005A55F9" w:rsidRDefault="003D313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If y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es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,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what was the advice given?</w:t>
      </w:r>
    </w:p>
    <w:p w14:paraId="6DFB9E20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0DF9E5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4E871BC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144A5D23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38610EB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37805D2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07CCF61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</w:p>
    <w:p w14:paraId="390D7604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Does the employee require further medical treatment?</w:t>
      </w:r>
    </w:p>
    <w:p w14:paraId="2BE0DFD4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4BCFEFAC" w14:textId="77777777" w:rsidR="00593D6F" w:rsidRPr="005A55F9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If yes, 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ask the employee to give full details </w:t>
      </w:r>
    </w:p>
    <w:p w14:paraId="463F29E8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B7B4B8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A0FF5F2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5630AD6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182907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2BA226A1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17AD93B2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510C577A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</w:p>
    <w:p w14:paraId="2020FC5D" w14:textId="77777777" w:rsidR="00464DDE" w:rsidRPr="00AE54A1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10. a) Detail any advice </w:t>
      </w:r>
      <w:r w:rsidR="005A55F9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given to the employee by their 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Doctor/Consultant</w:t>
      </w:r>
      <w:r w:rsidR="00464DDE"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     </w:t>
      </w:r>
    </w:p>
    <w:p w14:paraId="0DE4B5B7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6204FF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DBF0D7D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5C2A4D3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   </w:t>
      </w:r>
    </w:p>
    <w:p w14:paraId="2A8B6C97" w14:textId="77777777" w:rsidR="00464DDE" w:rsidRPr="005A55F9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b) Detail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any medication that </w:t>
      </w: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the employee is taking which 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may have an effect on the operation of </w:t>
      </w: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any machinery or work equipment.</w:t>
      </w:r>
    </w:p>
    <w:p w14:paraId="6B62F1B3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2F2C34E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80A4E5D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DFAE634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</w:t>
      </w:r>
    </w:p>
    <w:p w14:paraId="19219836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96FEF7D" w14:textId="77777777" w:rsidR="00464DDE" w:rsidRPr="00AE54A1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0671A7C" w14:textId="77777777" w:rsidR="00464DDE" w:rsidRPr="005A55F9" w:rsidRDefault="00A62033" w:rsidP="1A946D5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Detail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any underlying problems relating to the absence (personal,</w:t>
      </w:r>
    </w:p>
    <w:p w14:paraId="59E6F85C" w14:textId="77777777" w:rsidR="00464DDE" w:rsidRPr="005A55F9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work or domestic) and can any assistance be given to the employee by </w:t>
      </w:r>
    </w:p>
    <w:p w14:paraId="7A6B2A9D" w14:textId="77777777" w:rsidR="00464DDE" w:rsidRPr="005A55F9" w:rsidRDefault="00A62033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the </w:t>
      </w:r>
      <w:r w:rsidR="005A55F9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company?</w:t>
      </w:r>
    </w:p>
    <w:p w14:paraId="7194DBDC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69D0D3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54CD245A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231BE67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6FEB5B0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right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BFA1586" w14:textId="77777777" w:rsidR="005A55F9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     </w:t>
      </w:r>
    </w:p>
    <w:p w14:paraId="29D6B04F" w14:textId="77777777" w:rsidR="00464DDE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</w:t>
      </w:r>
    </w:p>
    <w:p w14:paraId="30D7AA69" w14:textId="77777777" w:rsidR="005A55F9" w:rsidRPr="00AF2CEC" w:rsidRDefault="005A55F9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439FF82" w14:textId="77777777" w:rsidR="005A55F9" w:rsidRPr="005A55F9" w:rsidRDefault="005A55F9" w:rsidP="1A946D5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Detail any further action or adjustments which may be required and if appropriate, time- scales agreed. </w:t>
      </w:r>
      <w:r w:rsidR="00741116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(Does the employee have a risk assessment which needs to be reviewed?)</w:t>
      </w:r>
    </w:p>
    <w:p w14:paraId="7196D064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34FF1C98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D072C0D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8A21919" w14:textId="77777777" w:rsidR="00741116" w:rsidRDefault="00741116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BD18F9B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38601FE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F3CABC7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5B08B5D1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16DEB4AB" w14:textId="77777777" w:rsidR="00464DDE" w:rsidRPr="00AE54A1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tbl>
      <w:tblPr>
        <w:tblW w:w="88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9"/>
      </w:tblGrid>
      <w:tr w:rsidR="00464DDE" w:rsidRPr="00AE54A1" w14:paraId="2E035259" w14:textId="77777777" w:rsidTr="00A732EC">
        <w:trPr>
          <w:trHeight w:val="246"/>
        </w:trPr>
        <w:tc>
          <w:tcPr>
            <w:tcW w:w="8849" w:type="dxa"/>
          </w:tcPr>
          <w:p w14:paraId="1F15AA29" w14:textId="77777777" w:rsidR="00464DDE" w:rsidRP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Additional Notes: </w:t>
            </w:r>
          </w:p>
          <w:p w14:paraId="0AD9C6F4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4B1F511A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65F9C3DC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5023141B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1F3B1409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562C75D1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664355AD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1A965116" w14:textId="77777777" w:rsidR="005A55F9" w:rsidRPr="00AE54A1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</w:tc>
      </w:tr>
    </w:tbl>
    <w:p w14:paraId="7DF4E37C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4FB30F8" w14:textId="77777777" w:rsidR="00464DDE" w:rsidRPr="00AF2CEC" w:rsidRDefault="00464DDE" w:rsidP="1A946D55">
      <w:pPr>
        <w:pStyle w:val="Heading4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150F730C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Employee Statement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: I can confirm that the information I have provided above is correct, and that I am fit to return to work performing my usual duties.</w:t>
      </w:r>
    </w:p>
    <w:p w14:paraId="1DA6542E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423FCD06" w14:textId="77777777" w:rsidR="00464DDE" w:rsidRPr="00AF2CEC" w:rsidRDefault="00464DDE" w:rsidP="1A946D55">
      <w:pPr>
        <w:pStyle w:val="Heading4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Line Manager </w:t>
      </w:r>
      <w:r>
        <w:tab/>
      </w:r>
      <w:r>
        <w:tab/>
      </w:r>
      <w:r>
        <w:tab/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Employee</w:t>
      </w:r>
    </w:p>
    <w:p w14:paraId="3041E394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2874627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Name       ____________________ 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Name       ____________________</w:t>
      </w:r>
    </w:p>
    <w:p w14:paraId="54F9AE05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</w:t>
      </w:r>
    </w:p>
    <w:p w14:paraId="0A6959E7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5DB56F7D" w14:textId="508953AC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Job Title   ____________________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Job Title   ____________________          </w:t>
      </w:r>
    </w:p>
    <w:p w14:paraId="100C5B58" w14:textId="77777777" w:rsidR="00464DDE" w:rsidRPr="00AF2CEC" w:rsidRDefault="00464DDE" w:rsidP="1A946D55">
      <w:pPr>
        <w:tabs>
          <w:tab w:val="left" w:pos="1080"/>
          <w:tab w:val="left" w:pos="1260"/>
        </w:tabs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722B00AE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4B6FFE2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Signed      ____________________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Signed      ____________________</w:t>
      </w:r>
    </w:p>
    <w:p w14:paraId="42C6D796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12F40E89" w14:textId="77777777" w:rsidR="00464DDE" w:rsidRPr="00AF2CEC" w:rsidRDefault="00464DDE" w:rsidP="1A946D55">
      <w:pPr>
        <w:tabs>
          <w:tab w:val="left" w:pos="1260"/>
        </w:tabs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7224EE78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Date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____________________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Date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____________________</w:t>
      </w:r>
    </w:p>
    <w:sectPr w:rsidR="00464DDE" w:rsidRPr="00AF2CEC" w:rsidSect="006630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18" w:bottom="567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8D42" w14:textId="77777777" w:rsidR="000E093B" w:rsidRDefault="000E093B">
      <w:r>
        <w:separator/>
      </w:r>
    </w:p>
  </w:endnote>
  <w:endnote w:type="continuationSeparator" w:id="0">
    <w:p w14:paraId="280E1D04" w14:textId="77777777" w:rsidR="000E093B" w:rsidRDefault="000E0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38F8" w14:textId="77777777" w:rsidR="00971E3E" w:rsidRDefault="00971E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B011" w14:textId="06358C1E" w:rsidR="00464DDE" w:rsidRPr="00971E3E" w:rsidRDefault="00971E3E">
    <w:pPr>
      <w:pStyle w:val="Footer"/>
    </w:pPr>
    <w:r w:rsidRPr="00971E3E">
      <w:t>IP-02-02-</w:t>
    </w:r>
    <w:r>
      <w:t>40</w:t>
    </w:r>
    <w:r w:rsidR="00464DDE">
      <w:rPr>
        <w:lang w:val="en-US"/>
      </w:rPr>
      <w:tab/>
      <w:t xml:space="preserve">                  </w:t>
    </w:r>
    <w:r w:rsidR="00464DDE">
      <w:rPr>
        <w:rFonts w:ascii="Verdana" w:hAnsi="Verdana"/>
        <w:sz w:val="16"/>
        <w:lang w:val="en-US"/>
      </w:rPr>
      <w:t xml:space="preserve">- </w:t>
    </w:r>
    <w:r w:rsidR="00464DDE">
      <w:rPr>
        <w:rFonts w:ascii="Verdana" w:hAnsi="Verdana"/>
        <w:sz w:val="16"/>
        <w:lang w:val="en-US"/>
      </w:rPr>
      <w:fldChar w:fldCharType="begin"/>
    </w:r>
    <w:r w:rsidR="00464DDE">
      <w:rPr>
        <w:rFonts w:ascii="Verdana" w:hAnsi="Verdana"/>
        <w:sz w:val="16"/>
        <w:lang w:val="en-US"/>
      </w:rPr>
      <w:instrText xml:space="preserve"> PAGE </w:instrText>
    </w:r>
    <w:r w:rsidR="00464DDE">
      <w:rPr>
        <w:rFonts w:ascii="Verdana" w:hAnsi="Verdana"/>
        <w:sz w:val="16"/>
        <w:lang w:val="en-US"/>
      </w:rPr>
      <w:fldChar w:fldCharType="separate"/>
    </w:r>
    <w:r w:rsidR="00B24738">
      <w:rPr>
        <w:rFonts w:ascii="Verdana" w:hAnsi="Verdana"/>
        <w:noProof/>
        <w:sz w:val="16"/>
        <w:lang w:val="en-US"/>
      </w:rPr>
      <w:t>1</w:t>
    </w:r>
    <w:r w:rsidR="00464DDE">
      <w:rPr>
        <w:rFonts w:ascii="Verdana" w:hAnsi="Verdana"/>
        <w:sz w:val="16"/>
        <w:lang w:val="en-US"/>
      </w:rPr>
      <w:fldChar w:fldCharType="end"/>
    </w:r>
    <w:r w:rsidR="00464DDE">
      <w:rPr>
        <w:rFonts w:ascii="Verdana" w:hAnsi="Verdana"/>
        <w:sz w:val="16"/>
        <w:lang w:val="en-US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BC19" w14:textId="77777777" w:rsidR="00971E3E" w:rsidRDefault="00971E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FE21" w14:textId="77777777" w:rsidR="000E093B" w:rsidRDefault="000E093B">
      <w:r>
        <w:separator/>
      </w:r>
    </w:p>
  </w:footnote>
  <w:footnote w:type="continuationSeparator" w:id="0">
    <w:p w14:paraId="346B06FF" w14:textId="77777777" w:rsidR="000E093B" w:rsidRDefault="000E0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E47E" w14:textId="77777777" w:rsidR="00971E3E" w:rsidRDefault="00971E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AD6C" w14:textId="07CB9738" w:rsidR="00A732EC" w:rsidRDefault="00A732E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74E21D" wp14:editId="5B3BC3E5">
          <wp:simplePos x="0" y="0"/>
          <wp:positionH relativeFrom="column">
            <wp:posOffset>4338320</wp:posOffset>
          </wp:positionH>
          <wp:positionV relativeFrom="paragraph">
            <wp:posOffset>-139700</wp:posOffset>
          </wp:positionV>
          <wp:extent cx="1553210" cy="387985"/>
          <wp:effectExtent l="0" t="0" r="8890" b="0"/>
          <wp:wrapSquare wrapText="bothSides"/>
          <wp:docPr id="1984153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15399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210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0AB3" w14:textId="77777777" w:rsidR="00971E3E" w:rsidRDefault="00971E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BC"/>
    <w:multiLevelType w:val="hybridMultilevel"/>
    <w:tmpl w:val="42BA23C2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49126F"/>
    <w:multiLevelType w:val="hybridMultilevel"/>
    <w:tmpl w:val="F19E009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4A1974"/>
    <w:multiLevelType w:val="hybridMultilevel"/>
    <w:tmpl w:val="79BEDB70"/>
    <w:lvl w:ilvl="0" w:tplc="4C2EDF7E">
      <w:start w:val="13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BB748A"/>
    <w:multiLevelType w:val="hybridMultilevel"/>
    <w:tmpl w:val="B82053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5159D3"/>
    <w:multiLevelType w:val="hybridMultilevel"/>
    <w:tmpl w:val="BC8006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796B52"/>
    <w:multiLevelType w:val="hybridMultilevel"/>
    <w:tmpl w:val="600C19D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A30473"/>
    <w:multiLevelType w:val="hybridMultilevel"/>
    <w:tmpl w:val="3C6EBF1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3276909">
    <w:abstractNumId w:val="4"/>
  </w:num>
  <w:num w:numId="2" w16cid:durableId="1695039090">
    <w:abstractNumId w:val="6"/>
  </w:num>
  <w:num w:numId="3" w16cid:durableId="1542012410">
    <w:abstractNumId w:val="3"/>
  </w:num>
  <w:num w:numId="4" w16cid:durableId="1463502777">
    <w:abstractNumId w:val="2"/>
  </w:num>
  <w:num w:numId="5" w16cid:durableId="1419911979">
    <w:abstractNumId w:val="5"/>
  </w:num>
  <w:num w:numId="6" w16cid:durableId="1606032856">
    <w:abstractNumId w:val="1"/>
  </w:num>
  <w:num w:numId="7" w16cid:durableId="48616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78"/>
    <w:rsid w:val="000463F7"/>
    <w:rsid w:val="000659CD"/>
    <w:rsid w:val="000C1C14"/>
    <w:rsid w:val="000E093B"/>
    <w:rsid w:val="000F28DA"/>
    <w:rsid w:val="00155601"/>
    <w:rsid w:val="001662A2"/>
    <w:rsid w:val="00183115"/>
    <w:rsid w:val="001B02BB"/>
    <w:rsid w:val="00211855"/>
    <w:rsid w:val="00296577"/>
    <w:rsid w:val="002C23D4"/>
    <w:rsid w:val="003302F6"/>
    <w:rsid w:val="00346D3F"/>
    <w:rsid w:val="00347C69"/>
    <w:rsid w:val="003D3137"/>
    <w:rsid w:val="00447D7D"/>
    <w:rsid w:val="00464C78"/>
    <w:rsid w:val="00464DDE"/>
    <w:rsid w:val="00593D6F"/>
    <w:rsid w:val="005A55F9"/>
    <w:rsid w:val="005C2C2B"/>
    <w:rsid w:val="00643DC1"/>
    <w:rsid w:val="00663004"/>
    <w:rsid w:val="00676487"/>
    <w:rsid w:val="00676947"/>
    <w:rsid w:val="00692916"/>
    <w:rsid w:val="00734526"/>
    <w:rsid w:val="00741116"/>
    <w:rsid w:val="00776FB3"/>
    <w:rsid w:val="008805CD"/>
    <w:rsid w:val="0089569F"/>
    <w:rsid w:val="008B68E0"/>
    <w:rsid w:val="00942C23"/>
    <w:rsid w:val="00971E3E"/>
    <w:rsid w:val="00A40389"/>
    <w:rsid w:val="00A427DB"/>
    <w:rsid w:val="00A62033"/>
    <w:rsid w:val="00A732EC"/>
    <w:rsid w:val="00A74403"/>
    <w:rsid w:val="00AB2F8E"/>
    <w:rsid w:val="00AB7135"/>
    <w:rsid w:val="00AE54A1"/>
    <w:rsid w:val="00AF2CEC"/>
    <w:rsid w:val="00B24738"/>
    <w:rsid w:val="00B71038"/>
    <w:rsid w:val="00BA11E6"/>
    <w:rsid w:val="00BD1D72"/>
    <w:rsid w:val="00C951A8"/>
    <w:rsid w:val="00D526AE"/>
    <w:rsid w:val="00E4616A"/>
    <w:rsid w:val="00E52D77"/>
    <w:rsid w:val="00EE64EA"/>
    <w:rsid w:val="00F56C5B"/>
    <w:rsid w:val="00F70871"/>
    <w:rsid w:val="00FB1D3F"/>
    <w:rsid w:val="1A946D55"/>
    <w:rsid w:val="2E0277CE"/>
    <w:rsid w:val="52588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7F8B5"/>
  <w15:chartTrackingRefBased/>
  <w15:docId w15:val="{96FAE227-40B6-4AAF-8F9A-85420A3E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rFonts w:ascii="Tahoma" w:hAnsi="Tahoma" w:cs="Tahoma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 w:cs="Tahoma"/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 w:cs="Tahoma"/>
      <w:b/>
      <w:bCs/>
    </w:rPr>
  </w:style>
  <w:style w:type="paragraph" w:styleId="Subtitle">
    <w:name w:val="Sub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ahoma" w:hAnsi="Tahoma" w:cs="Tahoma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rPr>
      <w:rFonts w:ascii="Verdana" w:hAnsi="Verdana" w:cs="Tahoma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Return%20To%20Work%20Form\Citation%20Return%20To%20Work%20Form%20Sept%200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11C3CE84-25BB-46D4-807D-EA948EE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FA74A-904A-4172-938F-EAC67B716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0A5AF-FF0E-44FF-BABB-9159D2E1FBD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Citation Return To Work Form Sept 05.dot</Template>
  <TotalTime>3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 Return to Work Interview Form Sept 2005</dc:title>
  <dc:subject/>
  <dc:creator>The Engineering Business Academy</dc:creator>
  <cp:keywords/>
  <cp:lastModifiedBy>The Engineering Business Academy</cp:lastModifiedBy>
  <cp:revision>6</cp:revision>
  <cp:lastPrinted>2025-11-07T01:23:00Z</cp:lastPrinted>
  <dcterms:created xsi:type="dcterms:W3CDTF">2024-06-24T17:44:00Z</dcterms:created>
  <dcterms:modified xsi:type="dcterms:W3CDTF">2026-06-22T14:57:00Z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