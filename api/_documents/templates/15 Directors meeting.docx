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58" w:type="dxa"/>
        <w:tblBorders>
          <w:top w:val="single" w:sz="24" w:space="0" w:color="auto"/>
          <w:right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3578"/>
        <w:gridCol w:w="1642"/>
        <w:gridCol w:w="1191"/>
        <w:gridCol w:w="1437"/>
      </w:tblGrid>
      <w:tr w:rsidR="00E723C3" w:rsidRPr="00814936" w14:paraId="6B86C284" w14:textId="77777777" w:rsidTr="00DE4E03">
        <w:tc>
          <w:tcPr>
            <w:tcW w:w="2610" w:type="dxa"/>
            <w:tcBorders>
              <w:top w:val="single" w:sz="24" w:space="0" w:color="auto"/>
              <w:left w:val="single" w:sz="6" w:space="0" w:color="auto"/>
            </w:tcBorders>
          </w:tcPr>
          <w:p w14:paraId="6B86C27F" w14:textId="02F2A800" w:rsidR="00E723C3" w:rsidRPr="00814936" w:rsidRDefault="00814936">
            <w:pPr>
              <w:pStyle w:val="Informal1"/>
              <w:spacing w:before="240"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8240" behindDoc="0" locked="0" layoutInCell="1" allowOverlap="1" wp14:anchorId="3223BCFA" wp14:editId="41B1567A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407670</wp:posOffset>
                  </wp:positionV>
                  <wp:extent cx="1428750" cy="356870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5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48" w:type="dxa"/>
            <w:gridSpan w:val="4"/>
            <w:shd w:val="pct10" w:color="auto" w:fill="auto"/>
          </w:tcPr>
          <w:p w14:paraId="6B86C280" w14:textId="77777777" w:rsidR="00E723C3" w:rsidRPr="00814936" w:rsidRDefault="00DE4E03">
            <w:pPr>
              <w:pStyle w:val="Informal1"/>
              <w:spacing w:before="0" w:after="0"/>
              <w:jc w:val="right"/>
              <w:rPr>
                <w:rFonts w:ascii="Arial" w:hAnsi="Arial" w:cs="Arial"/>
                <w:b/>
                <w:sz w:val="68"/>
              </w:rPr>
            </w:pPr>
            <w:r w:rsidRPr="00814936">
              <w:rPr>
                <w:rFonts w:ascii="Arial" w:hAnsi="Arial" w:cs="Arial"/>
                <w:b/>
                <w:sz w:val="68"/>
              </w:rPr>
              <w:t xml:space="preserve">Directors Meeting  </w:t>
            </w:r>
          </w:p>
          <w:p w14:paraId="6B86C281" w14:textId="77777777" w:rsidR="00E723C3" w:rsidRPr="00814936" w:rsidRDefault="00E4748D">
            <w:pPr>
              <w:pStyle w:val="Informal1"/>
              <w:spacing w:before="0" w:after="0"/>
              <w:jc w:val="right"/>
              <w:rPr>
                <w:rFonts w:ascii="Arial" w:hAnsi="Arial" w:cs="Arial"/>
                <w:b/>
              </w:rPr>
            </w:pPr>
            <w:r w:rsidRPr="00814936">
              <w:rPr>
                <w:rFonts w:ascii="Arial" w:hAnsi="Arial" w:cs="Arial"/>
                <w:b/>
              </w:rPr>
              <w:fldChar w:fldCharType="begin"/>
            </w:r>
            <w:r w:rsidR="00E723C3" w:rsidRPr="00814936">
              <w:rPr>
                <w:rFonts w:ascii="Arial" w:hAnsi="Arial" w:cs="Arial"/>
                <w:b/>
                <w:caps/>
              </w:rPr>
              <w:instrText>Macrobutton</w:instrText>
            </w:r>
            <w:r w:rsidR="00E723C3" w:rsidRPr="00814936">
              <w:rPr>
                <w:rFonts w:ascii="Arial" w:hAnsi="Arial" w:cs="Arial"/>
                <w:b/>
              </w:rPr>
              <w:instrText xml:space="preserve"> DoFieldClick [Meeting Date]</w:instrText>
            </w:r>
            <w:r w:rsidRPr="00814936">
              <w:rPr>
                <w:rFonts w:ascii="Arial" w:hAnsi="Arial" w:cs="Arial"/>
                <w:b/>
              </w:rPr>
              <w:fldChar w:fldCharType="end"/>
            </w:r>
          </w:p>
          <w:p w14:paraId="6B86C282" w14:textId="77777777" w:rsidR="00E723C3" w:rsidRPr="00814936" w:rsidRDefault="00E4748D">
            <w:pPr>
              <w:pStyle w:val="Informal1"/>
              <w:spacing w:before="0" w:after="0"/>
              <w:jc w:val="right"/>
              <w:rPr>
                <w:rFonts w:ascii="Arial" w:hAnsi="Arial" w:cs="Arial"/>
                <w:b/>
              </w:rPr>
            </w:pPr>
            <w:r w:rsidRPr="00814936">
              <w:rPr>
                <w:rFonts w:ascii="Arial" w:hAnsi="Arial" w:cs="Arial"/>
                <w:b/>
              </w:rPr>
              <w:fldChar w:fldCharType="begin"/>
            </w:r>
            <w:r w:rsidR="00E723C3" w:rsidRPr="00814936">
              <w:rPr>
                <w:rFonts w:ascii="Arial" w:hAnsi="Arial" w:cs="Arial"/>
                <w:b/>
                <w:caps/>
              </w:rPr>
              <w:instrText>Macrobutton</w:instrText>
            </w:r>
            <w:r w:rsidR="00E723C3" w:rsidRPr="00814936">
              <w:rPr>
                <w:rFonts w:ascii="Arial" w:hAnsi="Arial" w:cs="Arial"/>
                <w:b/>
              </w:rPr>
              <w:instrText xml:space="preserve"> DoFieldClick [Meeting Time]</w:instrText>
            </w:r>
            <w:r w:rsidRPr="00814936">
              <w:rPr>
                <w:rFonts w:ascii="Arial" w:hAnsi="Arial" w:cs="Arial"/>
                <w:b/>
              </w:rPr>
              <w:fldChar w:fldCharType="end"/>
            </w:r>
          </w:p>
          <w:p w14:paraId="6B86C283" w14:textId="77777777" w:rsidR="00E723C3" w:rsidRPr="00814936" w:rsidRDefault="00E723C3">
            <w:pPr>
              <w:pStyle w:val="Informal1"/>
              <w:spacing w:before="0" w:after="0"/>
              <w:jc w:val="right"/>
              <w:rPr>
                <w:rFonts w:ascii="Arial" w:hAnsi="Arial" w:cs="Arial"/>
                <w:b/>
              </w:rPr>
            </w:pPr>
          </w:p>
        </w:tc>
      </w:tr>
      <w:tr w:rsidR="00E723C3" w:rsidRPr="00814936" w14:paraId="6B86C286" w14:textId="77777777" w:rsidTr="00DE4E0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</w:tcBorders>
          </w:tcPr>
          <w:p w14:paraId="6B86C285" w14:textId="77777777" w:rsidR="00E723C3" w:rsidRPr="00814936" w:rsidRDefault="00E723C3">
            <w:pPr>
              <w:pStyle w:val="Informal1"/>
              <w:rPr>
                <w:rFonts w:ascii="Arial" w:hAnsi="Arial" w:cs="Arial"/>
                <w:sz w:val="8"/>
              </w:rPr>
            </w:pPr>
          </w:p>
        </w:tc>
      </w:tr>
      <w:tr w:rsidR="00E723C3" w:rsidRPr="00814936" w14:paraId="6B86C289" w14:textId="77777777" w:rsidTr="00DE4E03">
        <w:tc>
          <w:tcPr>
            <w:tcW w:w="2610" w:type="dxa"/>
            <w:tcBorders>
              <w:left w:val="single" w:sz="6" w:space="0" w:color="auto"/>
            </w:tcBorders>
            <w:shd w:val="pct10" w:color="auto" w:fill="auto"/>
          </w:tcPr>
          <w:p w14:paraId="6B86C287" w14:textId="77777777" w:rsidR="00E723C3" w:rsidRPr="00814936" w:rsidRDefault="00E723C3">
            <w:pPr>
              <w:pStyle w:val="Informal2"/>
              <w:rPr>
                <w:rFonts w:cs="Arial"/>
              </w:rPr>
            </w:pPr>
            <w:r w:rsidRPr="00814936">
              <w:rPr>
                <w:rFonts w:cs="Arial"/>
              </w:rPr>
              <w:t>Note taker:</w:t>
            </w:r>
          </w:p>
        </w:tc>
        <w:tc>
          <w:tcPr>
            <w:tcW w:w="7848" w:type="dxa"/>
            <w:gridSpan w:val="4"/>
          </w:tcPr>
          <w:p w14:paraId="6B86C288" w14:textId="77777777" w:rsidR="00E723C3" w:rsidRPr="00814936" w:rsidRDefault="00E723C3">
            <w:pPr>
              <w:pStyle w:val="Informal1"/>
              <w:rPr>
                <w:rFonts w:ascii="Arial" w:hAnsi="Arial" w:cs="Arial"/>
              </w:rPr>
            </w:pPr>
          </w:p>
        </w:tc>
      </w:tr>
      <w:tr w:rsidR="00E723C3" w:rsidRPr="00814936" w14:paraId="6B86C28C" w14:textId="77777777" w:rsidTr="00DE4E03">
        <w:tc>
          <w:tcPr>
            <w:tcW w:w="2610" w:type="dxa"/>
            <w:tcBorders>
              <w:left w:val="single" w:sz="6" w:space="0" w:color="auto"/>
            </w:tcBorders>
            <w:shd w:val="pct10" w:color="auto" w:fill="auto"/>
          </w:tcPr>
          <w:p w14:paraId="6B86C28A" w14:textId="77777777" w:rsidR="00E723C3" w:rsidRPr="00814936" w:rsidRDefault="00E723C3">
            <w:pPr>
              <w:pStyle w:val="Informal2"/>
              <w:rPr>
                <w:rFonts w:cs="Arial"/>
              </w:rPr>
            </w:pPr>
            <w:r w:rsidRPr="00814936">
              <w:rPr>
                <w:rFonts w:cs="Arial"/>
              </w:rPr>
              <w:t>Timekeeper:</w:t>
            </w:r>
          </w:p>
        </w:tc>
        <w:tc>
          <w:tcPr>
            <w:tcW w:w="7848" w:type="dxa"/>
            <w:gridSpan w:val="4"/>
          </w:tcPr>
          <w:p w14:paraId="6B86C28B" w14:textId="77777777" w:rsidR="00E723C3" w:rsidRPr="00814936" w:rsidRDefault="00E723C3">
            <w:pPr>
              <w:pStyle w:val="Informal1"/>
              <w:rPr>
                <w:rFonts w:ascii="Arial" w:hAnsi="Arial" w:cs="Arial"/>
              </w:rPr>
            </w:pPr>
          </w:p>
        </w:tc>
      </w:tr>
      <w:tr w:rsidR="00E723C3" w:rsidRPr="00814936" w14:paraId="6B86C28E" w14:textId="77777777" w:rsidTr="00DE4E0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28D" w14:textId="77777777" w:rsidR="00E723C3" w:rsidRPr="00814936" w:rsidRDefault="00E723C3">
            <w:pPr>
              <w:pStyle w:val="Informal1"/>
              <w:rPr>
                <w:rFonts w:ascii="Arial" w:hAnsi="Arial" w:cs="Arial"/>
                <w:sz w:val="8"/>
              </w:rPr>
            </w:pPr>
          </w:p>
        </w:tc>
      </w:tr>
      <w:tr w:rsidR="00E723C3" w:rsidRPr="00814936" w14:paraId="6B86C291" w14:textId="77777777" w:rsidTr="00DE4E03">
        <w:tc>
          <w:tcPr>
            <w:tcW w:w="2610" w:type="dxa"/>
            <w:tcBorders>
              <w:left w:val="single" w:sz="6" w:space="0" w:color="auto"/>
            </w:tcBorders>
            <w:shd w:val="pct10" w:color="auto" w:fill="auto"/>
          </w:tcPr>
          <w:p w14:paraId="6B86C28F" w14:textId="77777777" w:rsidR="00E723C3" w:rsidRPr="00814936" w:rsidRDefault="00E723C3">
            <w:pPr>
              <w:pStyle w:val="Informal2"/>
              <w:rPr>
                <w:rFonts w:cs="Arial"/>
              </w:rPr>
            </w:pPr>
            <w:r w:rsidRPr="00814936">
              <w:rPr>
                <w:rFonts w:cs="Arial"/>
              </w:rPr>
              <w:t>Attendees:</w:t>
            </w:r>
          </w:p>
        </w:tc>
        <w:tc>
          <w:tcPr>
            <w:tcW w:w="7848" w:type="dxa"/>
            <w:gridSpan w:val="4"/>
          </w:tcPr>
          <w:p w14:paraId="6B86C290" w14:textId="77777777" w:rsidR="00E723C3" w:rsidRPr="00814936" w:rsidRDefault="00E723C3">
            <w:pPr>
              <w:pStyle w:val="Informal1"/>
              <w:rPr>
                <w:rFonts w:ascii="Arial" w:hAnsi="Arial" w:cs="Arial"/>
              </w:rPr>
            </w:pPr>
          </w:p>
        </w:tc>
      </w:tr>
      <w:tr w:rsidR="00E723C3" w:rsidRPr="00814936" w14:paraId="6B86C293" w14:textId="77777777" w:rsidTr="00DE4E03">
        <w:trPr>
          <w:cantSplit/>
        </w:trPr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292" w14:textId="77777777" w:rsidR="00E723C3" w:rsidRPr="00814936" w:rsidRDefault="00E723C3">
            <w:pPr>
              <w:pStyle w:val="Informal1"/>
              <w:rPr>
                <w:rFonts w:ascii="Arial" w:hAnsi="Arial" w:cs="Arial"/>
                <w:sz w:val="8"/>
              </w:rPr>
            </w:pPr>
          </w:p>
        </w:tc>
      </w:tr>
      <w:tr w:rsidR="00E723C3" w:rsidRPr="00814936" w14:paraId="6B86C296" w14:textId="77777777" w:rsidTr="00DE4E03">
        <w:tblPrEx>
          <w:tblBorders>
            <w:top w:val="none" w:sz="0" w:space="0" w:color="auto"/>
          </w:tblBorders>
        </w:tblPrEx>
        <w:tc>
          <w:tcPr>
            <w:tcW w:w="2610" w:type="dxa"/>
            <w:tcBorders>
              <w:left w:val="single" w:sz="6" w:space="0" w:color="auto"/>
            </w:tcBorders>
            <w:shd w:val="pct10" w:color="auto" w:fill="auto"/>
          </w:tcPr>
          <w:p w14:paraId="6B86C294" w14:textId="77777777" w:rsidR="00E723C3" w:rsidRPr="00814936" w:rsidRDefault="00E723C3">
            <w:pPr>
              <w:pStyle w:val="Informal1"/>
              <w:rPr>
                <w:rFonts w:ascii="Arial" w:hAnsi="Arial" w:cs="Arial"/>
              </w:rPr>
            </w:pPr>
          </w:p>
        </w:tc>
        <w:tc>
          <w:tcPr>
            <w:tcW w:w="7848" w:type="dxa"/>
            <w:gridSpan w:val="4"/>
            <w:shd w:val="pct10" w:color="auto" w:fill="auto"/>
          </w:tcPr>
          <w:p w14:paraId="6B86C295" w14:textId="77777777" w:rsidR="00E723C3" w:rsidRPr="00814936" w:rsidRDefault="00E723C3">
            <w:pPr>
              <w:pStyle w:val="Informal1"/>
              <w:spacing w:before="0" w:after="120"/>
              <w:rPr>
                <w:rFonts w:ascii="Arial" w:hAnsi="Arial" w:cs="Arial"/>
                <w:b/>
                <w:sz w:val="36"/>
              </w:rPr>
            </w:pPr>
            <w:bookmarkStart w:id="0" w:name="MinuteTopic"/>
            <w:bookmarkEnd w:id="0"/>
            <w:r w:rsidRPr="00814936">
              <w:rPr>
                <w:rFonts w:ascii="Arial" w:hAnsi="Arial" w:cs="Arial"/>
                <w:b/>
                <w:sz w:val="36"/>
              </w:rPr>
              <w:t>Agenda topics</w:t>
            </w:r>
          </w:p>
        </w:tc>
      </w:tr>
      <w:tr w:rsidR="00E723C3" w:rsidRPr="00814936" w14:paraId="6B86C29A" w14:textId="77777777" w:rsidTr="00DE4E03">
        <w:tblPrEx>
          <w:tblBorders>
            <w:top w:val="none" w:sz="0" w:space="0" w:color="auto"/>
          </w:tblBorders>
        </w:tblPrEx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297" w14:textId="77777777" w:rsidR="00E723C3" w:rsidRPr="00814936" w:rsidRDefault="00DE4E03">
            <w:pPr>
              <w:pStyle w:val="Informal1"/>
              <w:keepNext/>
              <w:rPr>
                <w:rFonts w:ascii="Arial" w:hAnsi="Arial" w:cs="Arial"/>
              </w:rPr>
            </w:pPr>
            <w:bookmarkStart w:id="1" w:name="MinuteItems"/>
            <w:bookmarkStart w:id="2" w:name="MinuteTopicSection"/>
            <w:bookmarkEnd w:id="1"/>
            <w:r w:rsidRPr="00814936">
              <w:rPr>
                <w:rFonts w:ascii="Arial" w:hAnsi="Arial" w:cs="Arial"/>
              </w:rPr>
              <w:t>Item A</w:t>
            </w:r>
          </w:p>
        </w:tc>
        <w:tc>
          <w:tcPr>
            <w:tcW w:w="5220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298" w14:textId="77777777" w:rsidR="00E723C3" w:rsidRPr="00814936" w:rsidRDefault="00DE4E0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Minutes of last meeting</w:t>
            </w:r>
          </w:p>
        </w:tc>
        <w:tc>
          <w:tcPr>
            <w:tcW w:w="2628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299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9C" w14:textId="77777777" w:rsidTr="00DE4E03">
        <w:tblPrEx>
          <w:tblBorders>
            <w:top w:val="none" w:sz="0" w:space="0" w:color="auto"/>
          </w:tblBorders>
        </w:tblPrEx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29B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bookmarkStart w:id="3" w:name="MinuteDiscussion"/>
            <w:bookmarkEnd w:id="3"/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E723C3" w:rsidRPr="00814936" w14:paraId="6B86C29E" w14:textId="77777777" w:rsidTr="00DE4E03">
        <w:tblPrEx>
          <w:tblBorders>
            <w:top w:val="none" w:sz="0" w:space="0" w:color="auto"/>
          </w:tblBorders>
        </w:tblPrEx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29D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A0" w14:textId="77777777" w:rsidTr="00DE4E03">
        <w:tblPrEx>
          <w:tblBorders>
            <w:top w:val="none" w:sz="0" w:space="0" w:color="auto"/>
          </w:tblBorders>
        </w:tblPrEx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9F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A2" w14:textId="77777777" w:rsidTr="00DE4E03">
        <w:tblPrEx>
          <w:tblBorders>
            <w:top w:val="none" w:sz="0" w:space="0" w:color="auto"/>
          </w:tblBorders>
        </w:tblPrEx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A1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bookmarkStart w:id="4" w:name="MinuteConclusion"/>
            <w:bookmarkEnd w:id="4"/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E723C3" w:rsidRPr="00814936" w14:paraId="6B86C2A4" w14:textId="77777777" w:rsidTr="00DE4E03">
        <w:tblPrEx>
          <w:tblBorders>
            <w:top w:val="none" w:sz="0" w:space="0" w:color="auto"/>
          </w:tblBorders>
        </w:tblPrEx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A3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A8" w14:textId="77777777" w:rsidTr="00DE4E03">
        <w:tblPrEx>
          <w:tblBorders>
            <w:top w:val="none" w:sz="0" w:space="0" w:color="auto"/>
          </w:tblBorders>
        </w:tblPrEx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A5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bookmarkStart w:id="5" w:name="MinuteActionItems"/>
            <w:bookmarkEnd w:id="5"/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2A6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bookmarkStart w:id="6" w:name="MinutePersonResponsible"/>
            <w:bookmarkEnd w:id="6"/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2A7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bookmarkStart w:id="7" w:name="MinuteDeadline"/>
            <w:bookmarkEnd w:id="7"/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E723C3" w:rsidRPr="00814936" w14:paraId="6B86C2AC" w14:textId="77777777" w:rsidTr="00DE4E03">
        <w:tblPrEx>
          <w:tblBorders>
            <w:top w:val="none" w:sz="0" w:space="0" w:color="auto"/>
          </w:tblBorders>
        </w:tblPrEx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A9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AA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AB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B0" w14:textId="77777777" w:rsidTr="00DE4E03">
        <w:tblPrEx>
          <w:tblBorders>
            <w:top w:val="none" w:sz="0" w:space="0" w:color="auto"/>
          </w:tblBorders>
        </w:tblPrEx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AD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AE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AF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B4" w14:textId="77777777" w:rsidTr="00DE4E03">
        <w:tblPrEx>
          <w:tblBorders>
            <w:top w:val="none" w:sz="0" w:space="0" w:color="auto"/>
          </w:tblBorders>
        </w:tblPrEx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2B1" w14:textId="77777777" w:rsidR="00E723C3" w:rsidRPr="00814936" w:rsidRDefault="00DE4E03">
            <w:pPr>
              <w:pStyle w:val="Informal1"/>
              <w:keepNext/>
              <w:rPr>
                <w:rFonts w:ascii="Arial" w:hAnsi="Arial" w:cs="Arial"/>
              </w:rPr>
            </w:pPr>
            <w:bookmarkStart w:id="8" w:name="MinuteAdditional"/>
            <w:bookmarkEnd w:id="2"/>
            <w:bookmarkEnd w:id="8"/>
            <w:r w:rsidRPr="00814936">
              <w:rPr>
                <w:rFonts w:ascii="Arial" w:hAnsi="Arial" w:cs="Arial"/>
              </w:rPr>
              <w:t xml:space="preserve">Item </w:t>
            </w:r>
            <w:r w:rsidR="00E723C3" w:rsidRPr="00814936">
              <w:rPr>
                <w:rFonts w:ascii="Arial" w:hAnsi="Arial" w:cs="Arial"/>
              </w:rPr>
              <w:t>B</w:t>
            </w:r>
          </w:p>
        </w:tc>
        <w:tc>
          <w:tcPr>
            <w:tcW w:w="5220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2B2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IP improvement notices from the QA file</w:t>
            </w:r>
          </w:p>
        </w:tc>
        <w:tc>
          <w:tcPr>
            <w:tcW w:w="2628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2B3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B6" w14:textId="77777777" w:rsidTr="00DE4E03">
        <w:tblPrEx>
          <w:tblBorders>
            <w:top w:val="none" w:sz="0" w:space="0" w:color="auto"/>
          </w:tblBorders>
        </w:tblPrEx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2B5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E723C3" w:rsidRPr="00814936" w14:paraId="6B86C2B8" w14:textId="77777777" w:rsidTr="00DE4E03">
        <w:tblPrEx>
          <w:tblBorders>
            <w:top w:val="none" w:sz="0" w:space="0" w:color="auto"/>
          </w:tblBorders>
        </w:tblPrEx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2B7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BA" w14:textId="77777777" w:rsidTr="00DE4E03">
        <w:tblPrEx>
          <w:tblBorders>
            <w:top w:val="none" w:sz="0" w:space="0" w:color="auto"/>
          </w:tblBorders>
        </w:tblPrEx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B9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BC" w14:textId="77777777" w:rsidTr="00DE4E03">
        <w:tblPrEx>
          <w:tblBorders>
            <w:top w:val="none" w:sz="0" w:space="0" w:color="auto"/>
          </w:tblBorders>
        </w:tblPrEx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BB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E723C3" w:rsidRPr="00814936" w14:paraId="6B86C2BE" w14:textId="77777777" w:rsidTr="00DE4E03">
        <w:tblPrEx>
          <w:tblBorders>
            <w:top w:val="none" w:sz="0" w:space="0" w:color="auto"/>
          </w:tblBorders>
        </w:tblPrEx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BD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C2" w14:textId="77777777" w:rsidTr="00DE4E03">
        <w:tblPrEx>
          <w:tblBorders>
            <w:top w:val="none" w:sz="0" w:space="0" w:color="auto"/>
          </w:tblBorders>
        </w:tblPrEx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BF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2C0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2C1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E723C3" w:rsidRPr="00814936" w14:paraId="6B86C2C6" w14:textId="77777777" w:rsidTr="00DE4E03">
        <w:tblPrEx>
          <w:tblBorders>
            <w:top w:val="none" w:sz="0" w:space="0" w:color="auto"/>
          </w:tblBorders>
        </w:tblPrEx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C3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C4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C5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CA" w14:textId="77777777" w:rsidTr="00DE4E03">
        <w:tblPrEx>
          <w:tblBorders>
            <w:top w:val="none" w:sz="0" w:space="0" w:color="auto"/>
          </w:tblBorders>
        </w:tblPrEx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C7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C8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C9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</w:tbl>
    <w:p w14:paraId="6B86C2CB" w14:textId="77777777" w:rsidR="00E723C3" w:rsidRPr="00814936" w:rsidRDefault="00E723C3">
      <w:pPr>
        <w:pStyle w:val="Informal1"/>
        <w:rPr>
          <w:rFonts w:ascii="Arial" w:hAnsi="Arial" w:cs="Arial"/>
          <w:sz w:val="8"/>
        </w:rPr>
        <w:sectPr w:rsidR="00E723C3" w:rsidRPr="00814936" w:rsidSect="00E723C3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6" w:h="16838" w:code="1"/>
          <w:pgMar w:top="426" w:right="1077" w:bottom="261" w:left="1077" w:header="720" w:footer="93" w:gutter="0"/>
          <w:paperSrc w:first="15" w:other="15"/>
          <w:cols w:space="720"/>
          <w:docGrid w:linePitch="272"/>
        </w:sectPr>
      </w:pPr>
    </w:p>
    <w:tbl>
      <w:tblPr>
        <w:tblW w:w="10458" w:type="dxa"/>
        <w:tblBorders>
          <w:right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3578"/>
        <w:gridCol w:w="1642"/>
        <w:gridCol w:w="1191"/>
        <w:gridCol w:w="1437"/>
      </w:tblGrid>
      <w:tr w:rsidR="00E723C3" w:rsidRPr="00814936" w14:paraId="6B86C2CF" w14:textId="77777777" w:rsidTr="00E723C3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2CC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Item C</w:t>
            </w:r>
          </w:p>
        </w:tc>
        <w:tc>
          <w:tcPr>
            <w:tcW w:w="5220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2CD" w14:textId="77777777" w:rsidR="00E723C3" w:rsidRPr="00814936" w:rsidRDefault="00D05A09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Any non-conformance reports in the QA file</w:t>
            </w:r>
          </w:p>
        </w:tc>
        <w:tc>
          <w:tcPr>
            <w:tcW w:w="2628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2CE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D1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2D0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E723C3" w:rsidRPr="00814936" w14:paraId="6B86C2D3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2D2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D5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D4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D7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D6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E723C3" w:rsidRPr="00814936" w14:paraId="6B86C2D9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D8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DD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DA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2DB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2DC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E723C3" w:rsidRPr="00814936" w14:paraId="6B86C2E1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DE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DF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E0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E5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E2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E3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E4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E7" w14:textId="77777777" w:rsidTr="00E723C3">
        <w:tblPrEx>
          <w:tblBorders>
            <w:top w:val="single" w:sz="24" w:space="0" w:color="auto"/>
          </w:tblBorders>
        </w:tblPrEx>
        <w:trPr>
          <w:cantSplit/>
        </w:trPr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0B40386B" w14:textId="77777777" w:rsidR="00E723C3" w:rsidRDefault="00E723C3">
            <w:pPr>
              <w:pStyle w:val="Informal1"/>
              <w:rPr>
                <w:rFonts w:ascii="Arial" w:hAnsi="Arial" w:cs="Arial"/>
                <w:sz w:val="8"/>
              </w:rPr>
            </w:pPr>
          </w:p>
          <w:p w14:paraId="6B86C2E6" w14:textId="39C11240" w:rsidR="003F090F" w:rsidRPr="003F090F" w:rsidRDefault="003F090F" w:rsidP="003F090F">
            <w:pPr>
              <w:tabs>
                <w:tab w:val="left" w:pos="6795"/>
              </w:tabs>
            </w:pPr>
            <w:r>
              <w:tab/>
            </w:r>
          </w:p>
        </w:tc>
      </w:tr>
      <w:tr w:rsidR="00E723C3" w:rsidRPr="00814936" w14:paraId="6B86C2EB" w14:textId="77777777" w:rsidTr="00E723C3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2E8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lastRenderedPageBreak/>
              <w:t>Item D</w:t>
            </w:r>
          </w:p>
        </w:tc>
        <w:tc>
          <w:tcPr>
            <w:tcW w:w="5220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2E9" w14:textId="77777777" w:rsidR="00E723C3" w:rsidRPr="00814936" w:rsidRDefault="00D05A09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All aspects of the ISO file and system</w:t>
            </w:r>
          </w:p>
        </w:tc>
        <w:tc>
          <w:tcPr>
            <w:tcW w:w="2628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2EA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ED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2EC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E723C3" w:rsidRPr="00814936" w14:paraId="6B86C2EF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2EE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F1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F0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F3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F2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E723C3" w:rsidRPr="00814936" w14:paraId="6B86C2F5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F4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F9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F6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2F7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2F8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E723C3" w:rsidRPr="00814936" w14:paraId="6B86C2FD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FA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FB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FC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01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FE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FF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00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05" w14:textId="77777777" w:rsidTr="00E723C3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302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Item E</w:t>
            </w:r>
          </w:p>
        </w:tc>
        <w:tc>
          <w:tcPr>
            <w:tcW w:w="5220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03" w14:textId="77777777" w:rsidR="00E723C3" w:rsidRPr="00814936" w:rsidRDefault="00D05A09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Review all company policies</w:t>
            </w:r>
          </w:p>
        </w:tc>
        <w:tc>
          <w:tcPr>
            <w:tcW w:w="2628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04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07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306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E723C3" w:rsidRPr="00814936" w14:paraId="6B86C309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308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0B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0A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0D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0C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E723C3" w:rsidRPr="00814936" w14:paraId="6B86C30F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0E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13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10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311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312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E723C3" w:rsidRPr="00814936" w14:paraId="6B86C317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14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15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16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1B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18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19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1A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1F" w14:textId="77777777" w:rsidTr="00E723C3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31C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Item F</w:t>
            </w:r>
          </w:p>
        </w:tc>
        <w:tc>
          <w:tcPr>
            <w:tcW w:w="5220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1D" w14:textId="77777777" w:rsidR="00E723C3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Customer satisfaction surveys from the QA file</w:t>
            </w:r>
          </w:p>
        </w:tc>
        <w:tc>
          <w:tcPr>
            <w:tcW w:w="2628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1E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21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320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E723C3" w:rsidRPr="00814936" w14:paraId="6B86C323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322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25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24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27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26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E723C3" w:rsidRPr="00814936" w14:paraId="6B86C329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28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2D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2A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32B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32C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E723C3" w:rsidRPr="00814936" w14:paraId="6B86C331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2E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2F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30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35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32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33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34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39" w14:textId="77777777" w:rsidTr="00E723C3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336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Item G</w:t>
            </w:r>
          </w:p>
        </w:tc>
        <w:tc>
          <w:tcPr>
            <w:tcW w:w="5220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37" w14:textId="77777777" w:rsidR="00E723C3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 xml:space="preserve">Any </w:t>
            </w:r>
            <w:r w:rsidR="004A2912" w:rsidRPr="00814936">
              <w:rPr>
                <w:rFonts w:ascii="Arial" w:hAnsi="Arial" w:cs="Arial"/>
              </w:rPr>
              <w:t xml:space="preserve">customer </w:t>
            </w:r>
            <w:r w:rsidRPr="00814936">
              <w:rPr>
                <w:rFonts w:ascii="Arial" w:hAnsi="Arial" w:cs="Arial"/>
              </w:rPr>
              <w:t>complaints</w:t>
            </w:r>
            <w:r w:rsidR="00E723C3" w:rsidRPr="00814936">
              <w:rPr>
                <w:rFonts w:ascii="Arial" w:hAnsi="Arial" w:cs="Arial"/>
              </w:rPr>
              <w:t xml:space="preserve"> from the QA file</w:t>
            </w:r>
          </w:p>
        </w:tc>
        <w:tc>
          <w:tcPr>
            <w:tcW w:w="2628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38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3B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33A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E723C3" w:rsidRPr="00814936" w14:paraId="6B86C33D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33C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3F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3E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41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40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E723C3" w:rsidRPr="00814936" w14:paraId="6B86C343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42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47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44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345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346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E723C3" w:rsidRPr="00814936" w14:paraId="6B86C34B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48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49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4A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4F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4C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4D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4E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</w:tbl>
    <w:p w14:paraId="6B86C350" w14:textId="77777777" w:rsidR="00E723C3" w:rsidRPr="00814936" w:rsidRDefault="00E723C3" w:rsidP="00E723C3">
      <w:pPr>
        <w:pStyle w:val="Informal1"/>
        <w:rPr>
          <w:rFonts w:ascii="Arial" w:hAnsi="Arial" w:cs="Arial"/>
          <w:sz w:val="8"/>
        </w:rPr>
        <w:sectPr w:rsidR="00E723C3" w:rsidRPr="00814936" w:rsidSect="00E723C3">
          <w:footerReference w:type="default" r:id="rId16"/>
          <w:type w:val="continuous"/>
          <w:pgSz w:w="11906" w:h="16838" w:code="1"/>
          <w:pgMar w:top="426" w:right="1077" w:bottom="261" w:left="1077" w:header="720" w:footer="93" w:gutter="0"/>
          <w:paperSrc w:first="15" w:other="15"/>
          <w:cols w:space="720"/>
          <w:docGrid w:linePitch="272"/>
        </w:sectPr>
      </w:pPr>
    </w:p>
    <w:tbl>
      <w:tblPr>
        <w:tblW w:w="10458" w:type="dxa"/>
        <w:tblBorders>
          <w:right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3578"/>
        <w:gridCol w:w="1642"/>
        <w:gridCol w:w="1191"/>
        <w:gridCol w:w="1437"/>
      </w:tblGrid>
      <w:tr w:rsidR="00E723C3" w:rsidRPr="00814936" w14:paraId="6B86C354" w14:textId="77777777" w:rsidTr="00E723C3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351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lastRenderedPageBreak/>
              <w:t>Item H</w:t>
            </w:r>
          </w:p>
        </w:tc>
        <w:tc>
          <w:tcPr>
            <w:tcW w:w="5220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52" w14:textId="77777777" w:rsidR="00E723C3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Future of the business including new technologies</w:t>
            </w:r>
          </w:p>
        </w:tc>
        <w:tc>
          <w:tcPr>
            <w:tcW w:w="2628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53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56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355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E723C3" w:rsidRPr="00814936" w14:paraId="6B86C358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357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5A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59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5C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5B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E723C3" w:rsidRPr="00814936" w14:paraId="6B86C35E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5D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62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5F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360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361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E723C3" w:rsidRPr="00814936" w14:paraId="6B86C366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63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64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65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6A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67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68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69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6C" w14:textId="77777777" w:rsidTr="00E723C3">
        <w:tblPrEx>
          <w:tblBorders>
            <w:top w:val="single" w:sz="24" w:space="0" w:color="auto"/>
          </w:tblBorders>
        </w:tblPrEx>
        <w:trPr>
          <w:cantSplit/>
        </w:trPr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36B" w14:textId="77777777" w:rsidR="00E723C3" w:rsidRPr="00814936" w:rsidRDefault="00E723C3" w:rsidP="00E723C3">
            <w:pPr>
              <w:pStyle w:val="Informal1"/>
              <w:rPr>
                <w:rFonts w:ascii="Arial" w:hAnsi="Arial" w:cs="Arial"/>
                <w:sz w:val="8"/>
              </w:rPr>
            </w:pPr>
          </w:p>
        </w:tc>
      </w:tr>
      <w:tr w:rsidR="00D05A09" w:rsidRPr="00814936" w14:paraId="6B86C36F" w14:textId="77777777" w:rsidTr="00D05A09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36D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lastRenderedPageBreak/>
              <w:t>Item I</w:t>
            </w:r>
          </w:p>
        </w:tc>
        <w:tc>
          <w:tcPr>
            <w:tcW w:w="7848" w:type="dxa"/>
            <w:gridSpan w:val="4"/>
            <w:tcBorders>
              <w:top w:val="single" w:sz="12" w:space="0" w:color="auto"/>
            </w:tcBorders>
            <w:shd w:val="pct12" w:color="auto" w:fill="auto"/>
          </w:tcPr>
          <w:p w14:paraId="6B86C36E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New news for the website and the website in general</w:t>
            </w:r>
          </w:p>
        </w:tc>
      </w:tr>
      <w:tr w:rsidR="00E723C3" w:rsidRPr="00814936" w14:paraId="6B86C371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370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E723C3" w:rsidRPr="00814936" w14:paraId="6B86C373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372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75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74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77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76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E723C3" w:rsidRPr="00814936" w14:paraId="6B86C379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78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7D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7A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37B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37C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E723C3" w:rsidRPr="00814936" w14:paraId="6B86C381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7E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7F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80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85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82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83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84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89" w14:textId="77777777" w:rsidTr="00E723C3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386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Item J</w:t>
            </w:r>
          </w:p>
        </w:tc>
        <w:tc>
          <w:tcPr>
            <w:tcW w:w="5220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87" w14:textId="77777777" w:rsidR="00E723C3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Any health and safety incidents from the QA file</w:t>
            </w:r>
          </w:p>
        </w:tc>
        <w:tc>
          <w:tcPr>
            <w:tcW w:w="2628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88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8B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38A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E723C3" w:rsidRPr="00814936" w14:paraId="6B86C38D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38C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8F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8E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91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90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E723C3" w:rsidRPr="00814936" w14:paraId="6B86C393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92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97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94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395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396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E723C3" w:rsidRPr="00814936" w14:paraId="6B86C39B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98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99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9A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9F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9C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9D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9E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3A2" w14:textId="77777777" w:rsidTr="00D05A09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3A0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Item K</w:t>
            </w:r>
          </w:p>
        </w:tc>
        <w:tc>
          <w:tcPr>
            <w:tcW w:w="7848" w:type="dxa"/>
            <w:gridSpan w:val="4"/>
            <w:tcBorders>
              <w:top w:val="single" w:sz="12" w:space="0" w:color="auto"/>
            </w:tcBorders>
            <w:shd w:val="pct12" w:color="auto" w:fill="auto"/>
          </w:tcPr>
          <w:p w14:paraId="6B86C3A1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  <w:lang w:val="en-GB"/>
              </w:rPr>
              <w:t>Training requirements of the company against the qualifications in the matrix</w:t>
            </w:r>
          </w:p>
        </w:tc>
      </w:tr>
      <w:tr w:rsidR="00E723C3" w:rsidRPr="00814936" w14:paraId="6B86C3A4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3A3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E723C3" w:rsidRPr="00814936" w14:paraId="6B86C3A6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3A5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A8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A7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AA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A9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E723C3" w:rsidRPr="00814936" w14:paraId="6B86C3AC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AB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B0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AD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3AE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3AF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E723C3" w:rsidRPr="00814936" w14:paraId="6B86C3B4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B1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B2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B3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B8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B5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B6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B7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</w:tbl>
    <w:p w14:paraId="6B86C3B9" w14:textId="77777777" w:rsidR="00E723C3" w:rsidRPr="00814936" w:rsidRDefault="00E723C3" w:rsidP="00E723C3">
      <w:pPr>
        <w:pStyle w:val="Informal1"/>
        <w:rPr>
          <w:rFonts w:ascii="Arial" w:hAnsi="Arial" w:cs="Arial"/>
          <w:sz w:val="8"/>
        </w:rPr>
        <w:sectPr w:rsidR="00E723C3" w:rsidRPr="00814936" w:rsidSect="00E723C3">
          <w:footerReference w:type="default" r:id="rId17"/>
          <w:type w:val="continuous"/>
          <w:pgSz w:w="11906" w:h="16838" w:code="1"/>
          <w:pgMar w:top="426" w:right="1077" w:bottom="261" w:left="1077" w:header="720" w:footer="93" w:gutter="0"/>
          <w:paperSrc w:first="15" w:other="15"/>
          <w:cols w:space="720"/>
          <w:docGrid w:linePitch="272"/>
        </w:sectPr>
      </w:pPr>
    </w:p>
    <w:tbl>
      <w:tblPr>
        <w:tblW w:w="10458" w:type="dxa"/>
        <w:tblBorders>
          <w:right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3578"/>
        <w:gridCol w:w="1642"/>
        <w:gridCol w:w="1191"/>
        <w:gridCol w:w="1437"/>
      </w:tblGrid>
      <w:tr w:rsidR="00D05A09" w:rsidRPr="00814936" w14:paraId="6B86C3BC" w14:textId="77777777" w:rsidTr="00D05A09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3BA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lastRenderedPageBreak/>
              <w:t>Item L</w:t>
            </w:r>
          </w:p>
        </w:tc>
        <w:tc>
          <w:tcPr>
            <w:tcW w:w="7848" w:type="dxa"/>
            <w:gridSpan w:val="4"/>
            <w:tcBorders>
              <w:top w:val="single" w:sz="12" w:space="0" w:color="auto"/>
            </w:tcBorders>
            <w:shd w:val="pct12" w:color="auto" w:fill="auto"/>
          </w:tcPr>
          <w:p w14:paraId="6B86C3BB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  <w:lang w:val="en-GB"/>
              </w:rPr>
              <w:t>New employees and their salaries plus any salary changes from the QA file</w:t>
            </w:r>
          </w:p>
        </w:tc>
      </w:tr>
      <w:tr w:rsidR="00E723C3" w:rsidRPr="00814936" w14:paraId="6B86C3BE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3BD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E723C3" w:rsidRPr="00814936" w14:paraId="6B86C3C0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3BF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C2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C1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C4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C3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E723C3" w:rsidRPr="00814936" w14:paraId="6B86C3C6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C5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CA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C7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3C8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3C9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E723C3" w:rsidRPr="00814936" w14:paraId="6B86C3CE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CB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CC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CD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D2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CF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D0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D1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3D4" w14:textId="77777777" w:rsidTr="00E723C3">
        <w:tblPrEx>
          <w:tblBorders>
            <w:top w:val="single" w:sz="24" w:space="0" w:color="auto"/>
          </w:tblBorders>
        </w:tblPrEx>
        <w:trPr>
          <w:cantSplit/>
        </w:trPr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3D3" w14:textId="77777777" w:rsidR="00D05A09" w:rsidRPr="00814936" w:rsidRDefault="00D05A09" w:rsidP="00D05A09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Item M</w:t>
            </w:r>
          </w:p>
        </w:tc>
      </w:tr>
      <w:tr w:rsidR="00D05A09" w:rsidRPr="00814936" w14:paraId="6B86C3D8" w14:textId="77777777" w:rsidTr="00E723C3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3D5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5220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D6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  <w:lang w:val="en-GB"/>
              </w:rPr>
              <w:t>Exit interviews of old employees from the QA file</w:t>
            </w:r>
          </w:p>
        </w:tc>
        <w:tc>
          <w:tcPr>
            <w:tcW w:w="2628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D7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3DA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3D9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D05A09" w:rsidRPr="00814936" w14:paraId="6B86C3DC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3DB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3DE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DD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3E0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DF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D05A09" w:rsidRPr="00814936" w14:paraId="6B86C3E2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E1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3E6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E3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3E4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3E5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D05A09" w:rsidRPr="00814936" w14:paraId="6B86C3EA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E7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E8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E9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3EE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EB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EC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ED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3F2" w14:textId="77777777" w:rsidTr="00E723C3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3EF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Item N</w:t>
            </w:r>
          </w:p>
        </w:tc>
        <w:tc>
          <w:tcPr>
            <w:tcW w:w="5220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F0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  <w:lang w:val="en-GB"/>
              </w:rPr>
              <w:t>Review all credit terms and limits from suppliers</w:t>
            </w:r>
          </w:p>
        </w:tc>
        <w:tc>
          <w:tcPr>
            <w:tcW w:w="2628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F1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3F4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3F3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D05A09" w:rsidRPr="00814936" w14:paraId="6B86C3F6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3F5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3F8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F7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3FA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F9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D05A09" w:rsidRPr="00814936" w14:paraId="6B86C3FC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FB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400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FD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3FE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3FF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D05A09" w:rsidRPr="00814936" w14:paraId="6B86C404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01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02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03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408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05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06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07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40B" w14:textId="77777777" w:rsidTr="00D05A09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409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Item O</w:t>
            </w:r>
          </w:p>
        </w:tc>
        <w:tc>
          <w:tcPr>
            <w:tcW w:w="7848" w:type="dxa"/>
            <w:gridSpan w:val="4"/>
            <w:tcBorders>
              <w:top w:val="single" w:sz="12" w:space="0" w:color="auto"/>
            </w:tcBorders>
            <w:shd w:val="pct12" w:color="auto" w:fill="auto"/>
          </w:tcPr>
          <w:p w14:paraId="6B86C40A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  <w:lang w:val="en-GB"/>
              </w:rPr>
              <w:t xml:space="preserve">Review </w:t>
            </w:r>
            <w:r w:rsidR="00963660" w:rsidRPr="00814936">
              <w:rPr>
                <w:rFonts w:ascii="Arial" w:hAnsi="Arial" w:cs="Arial"/>
                <w:lang w:val="en-GB"/>
              </w:rPr>
              <w:t xml:space="preserve">order book, bad debt liability, </w:t>
            </w:r>
            <w:r w:rsidRPr="00814936">
              <w:rPr>
                <w:rFonts w:ascii="Arial" w:hAnsi="Arial" w:cs="Arial"/>
                <w:lang w:val="en-GB"/>
              </w:rPr>
              <w:t>overhead, cost cutting and targets for the coming period</w:t>
            </w:r>
          </w:p>
        </w:tc>
      </w:tr>
      <w:tr w:rsidR="00D05A09" w:rsidRPr="00814936" w14:paraId="6B86C40D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40C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D05A09" w:rsidRPr="00814936" w14:paraId="6B86C40F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40E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411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10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413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12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D05A09" w:rsidRPr="00814936" w14:paraId="6B86C415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14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419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16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lastRenderedPageBreak/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417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418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D05A09" w:rsidRPr="00814936" w14:paraId="6B86C41D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1A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1B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1C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</w:tbl>
    <w:p w14:paraId="6B86C41E" w14:textId="77777777" w:rsidR="00DE4E03" w:rsidRPr="00814936" w:rsidRDefault="00DE4E03">
      <w:pPr>
        <w:rPr>
          <w:rFonts w:ascii="Arial" w:hAnsi="Arial" w:cs="Arial"/>
        </w:rPr>
      </w:pPr>
    </w:p>
    <w:tbl>
      <w:tblPr>
        <w:tblW w:w="10458" w:type="dxa"/>
        <w:tblBorders>
          <w:right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3578"/>
        <w:gridCol w:w="2833"/>
        <w:gridCol w:w="1437"/>
      </w:tblGrid>
      <w:tr w:rsidR="004A2912" w:rsidRPr="00814936" w14:paraId="6B86C421" w14:textId="77777777" w:rsidTr="00AA0480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41F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Item P</w:t>
            </w:r>
          </w:p>
        </w:tc>
        <w:tc>
          <w:tcPr>
            <w:tcW w:w="7848" w:type="dxa"/>
            <w:gridSpan w:val="3"/>
            <w:tcBorders>
              <w:top w:val="single" w:sz="12" w:space="0" w:color="auto"/>
            </w:tcBorders>
            <w:shd w:val="pct12" w:color="auto" w:fill="auto"/>
          </w:tcPr>
          <w:p w14:paraId="6B86C420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  <w:lang w:val="en-GB"/>
              </w:rPr>
              <w:t>Any other business</w:t>
            </w:r>
          </w:p>
        </w:tc>
      </w:tr>
      <w:tr w:rsidR="004A2912" w:rsidRPr="00814936" w14:paraId="6B86C423" w14:textId="77777777" w:rsidTr="00AA0480">
        <w:tc>
          <w:tcPr>
            <w:tcW w:w="10458" w:type="dxa"/>
            <w:gridSpan w:val="4"/>
            <w:tcBorders>
              <w:left w:val="single" w:sz="6" w:space="0" w:color="auto"/>
            </w:tcBorders>
          </w:tcPr>
          <w:p w14:paraId="6B86C422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4A2912" w:rsidRPr="00814936" w14:paraId="6B86C425" w14:textId="77777777" w:rsidTr="00AA0480">
        <w:tc>
          <w:tcPr>
            <w:tcW w:w="10458" w:type="dxa"/>
            <w:gridSpan w:val="4"/>
            <w:tcBorders>
              <w:left w:val="single" w:sz="6" w:space="0" w:color="auto"/>
              <w:bottom w:val="nil"/>
            </w:tcBorders>
          </w:tcPr>
          <w:p w14:paraId="6B86C424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4A2912" w:rsidRPr="00814936" w14:paraId="6B86C427" w14:textId="77777777" w:rsidTr="00AA0480">
        <w:tc>
          <w:tcPr>
            <w:tcW w:w="1045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26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4A2912" w:rsidRPr="00814936" w14:paraId="6B86C429" w14:textId="77777777" w:rsidTr="00AA0480">
        <w:tc>
          <w:tcPr>
            <w:tcW w:w="1045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28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4A2912" w:rsidRPr="00814936" w14:paraId="6B86C42B" w14:textId="77777777" w:rsidTr="00AA0480">
        <w:tc>
          <w:tcPr>
            <w:tcW w:w="1045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2A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4A2912" w:rsidRPr="00814936" w14:paraId="6B86C42F" w14:textId="77777777" w:rsidTr="00AA0480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2C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42D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42E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4A2912" w:rsidRPr="00814936" w14:paraId="6B86C433" w14:textId="77777777" w:rsidTr="00AA0480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30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31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32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4A2912" w:rsidRPr="00814936" w14:paraId="6B86C437" w14:textId="77777777" w:rsidTr="00AA0480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34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35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36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</w:tbl>
    <w:p w14:paraId="6B86C438" w14:textId="77777777" w:rsidR="004A2912" w:rsidRPr="00814936" w:rsidRDefault="004A2912" w:rsidP="004A2912">
      <w:pPr>
        <w:rPr>
          <w:rFonts w:ascii="Arial" w:hAnsi="Arial" w:cs="Arial"/>
        </w:rPr>
      </w:pPr>
    </w:p>
    <w:tbl>
      <w:tblPr>
        <w:tblW w:w="10458" w:type="dxa"/>
        <w:tblBorders>
          <w:right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3578"/>
        <w:gridCol w:w="2833"/>
        <w:gridCol w:w="1437"/>
      </w:tblGrid>
      <w:tr w:rsidR="00AA0480" w:rsidRPr="00814936" w14:paraId="6B86C43B" w14:textId="77777777" w:rsidTr="006A2D7C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439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Item Q</w:t>
            </w:r>
          </w:p>
        </w:tc>
        <w:tc>
          <w:tcPr>
            <w:tcW w:w="7848" w:type="dxa"/>
            <w:gridSpan w:val="3"/>
            <w:tcBorders>
              <w:top w:val="single" w:sz="12" w:space="0" w:color="auto"/>
            </w:tcBorders>
            <w:shd w:val="pct12" w:color="auto" w:fill="auto"/>
          </w:tcPr>
          <w:p w14:paraId="6B86C43A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  <w:lang w:val="en-GB"/>
              </w:rPr>
              <w:t>Any external audit reports</w:t>
            </w:r>
          </w:p>
        </w:tc>
      </w:tr>
      <w:tr w:rsidR="00AA0480" w:rsidRPr="00814936" w14:paraId="6B86C43D" w14:textId="77777777" w:rsidTr="006A2D7C">
        <w:tc>
          <w:tcPr>
            <w:tcW w:w="10458" w:type="dxa"/>
            <w:gridSpan w:val="4"/>
            <w:tcBorders>
              <w:left w:val="single" w:sz="6" w:space="0" w:color="auto"/>
            </w:tcBorders>
          </w:tcPr>
          <w:p w14:paraId="6B86C43C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AA0480" w:rsidRPr="00814936" w14:paraId="6B86C43F" w14:textId="77777777" w:rsidTr="006A2D7C">
        <w:tc>
          <w:tcPr>
            <w:tcW w:w="10458" w:type="dxa"/>
            <w:gridSpan w:val="4"/>
            <w:tcBorders>
              <w:left w:val="single" w:sz="6" w:space="0" w:color="auto"/>
              <w:bottom w:val="nil"/>
            </w:tcBorders>
          </w:tcPr>
          <w:p w14:paraId="6B86C43E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AA0480" w:rsidRPr="00814936" w14:paraId="6B86C441" w14:textId="77777777" w:rsidTr="006A2D7C">
        <w:tc>
          <w:tcPr>
            <w:tcW w:w="1045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40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AA0480" w:rsidRPr="00814936" w14:paraId="6B86C443" w14:textId="77777777" w:rsidTr="006A2D7C">
        <w:tc>
          <w:tcPr>
            <w:tcW w:w="1045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42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AA0480" w:rsidRPr="00814936" w14:paraId="6B86C445" w14:textId="77777777" w:rsidTr="006A2D7C">
        <w:tc>
          <w:tcPr>
            <w:tcW w:w="1045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44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AA0480" w:rsidRPr="00814936" w14:paraId="6B86C449" w14:textId="77777777" w:rsidTr="006A2D7C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46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447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448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AA0480" w:rsidRPr="00814936" w14:paraId="6B86C44D" w14:textId="77777777" w:rsidTr="006A2D7C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4A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4B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4C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AA0480" w:rsidRPr="00814936" w14:paraId="6B86C451" w14:textId="77777777" w:rsidTr="006A2D7C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4E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4F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50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</w:tbl>
    <w:p w14:paraId="6B86C452" w14:textId="77777777" w:rsidR="004A2912" w:rsidRPr="00814936" w:rsidRDefault="004A2912">
      <w:pPr>
        <w:rPr>
          <w:rFonts w:ascii="Arial" w:hAnsi="Arial" w:cs="Arial"/>
        </w:rPr>
      </w:pPr>
    </w:p>
    <w:sectPr w:rsidR="004A2912" w:rsidRPr="00814936" w:rsidSect="00E723C3">
      <w:footerReference w:type="default" r:id="rId18"/>
      <w:type w:val="continuous"/>
      <w:pgSz w:w="11906" w:h="16838" w:code="1"/>
      <w:pgMar w:top="720" w:right="1077" w:bottom="261" w:left="1077" w:header="720" w:footer="93" w:gutter="0"/>
      <w:paperSrc w:first="15" w:other="15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45E8" w14:textId="77777777" w:rsidR="00BC3139" w:rsidRDefault="00BC3139" w:rsidP="00E723C3">
      <w:r>
        <w:separator/>
      </w:r>
    </w:p>
  </w:endnote>
  <w:endnote w:type="continuationSeparator" w:id="0">
    <w:p w14:paraId="3790A866" w14:textId="77777777" w:rsidR="00BC3139" w:rsidRDefault="00BC3139" w:rsidP="00E72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F21A2" w14:textId="77777777" w:rsidR="001D0B1D" w:rsidRDefault="001D0B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6C45A" w14:textId="21A700EB" w:rsidR="00D05A09" w:rsidRPr="003F090F" w:rsidRDefault="003F090F">
    <w:pPr>
      <w:pStyle w:val="Footer"/>
      <w:rPr>
        <w:rFonts w:ascii="Arial" w:hAnsi="Arial" w:cs="Arial"/>
        <w:sz w:val="18"/>
        <w:szCs w:val="18"/>
        <w:lang w:val="en-GB"/>
      </w:rPr>
    </w:pPr>
    <w:r w:rsidRPr="003F090F">
      <w:rPr>
        <w:rFonts w:ascii="Arial" w:hAnsi="Arial" w:cs="Arial"/>
        <w:sz w:val="18"/>
        <w:szCs w:val="18"/>
        <w:lang w:val="en-GB"/>
      </w:rPr>
      <w:t>IP-02-01-</w:t>
    </w:r>
    <w:r>
      <w:rPr>
        <w:rFonts w:ascii="Arial" w:hAnsi="Arial" w:cs="Arial"/>
        <w:sz w:val="18"/>
        <w:szCs w:val="18"/>
        <w:lang w:val="en-GB"/>
      </w:rPr>
      <w:t>15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9D7F4" w14:textId="77777777" w:rsidR="001D0B1D" w:rsidRDefault="001D0B1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6C45C" w14:textId="7A315A07" w:rsidR="00D05A09" w:rsidRPr="00E723C3" w:rsidRDefault="00D05A09">
    <w:pPr>
      <w:pStyle w:val="Footer"/>
      <w:rPr>
        <w:rFonts w:ascii="Arial" w:hAnsi="Arial" w:cs="Arial"/>
        <w:sz w:val="18"/>
        <w:szCs w:val="18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6C45E" w14:textId="1103A5BF" w:rsidR="00D05A09" w:rsidRPr="00E723C3" w:rsidRDefault="00D05A09">
    <w:pPr>
      <w:pStyle w:val="Footer"/>
      <w:rPr>
        <w:rFonts w:ascii="Arial" w:hAnsi="Arial" w:cs="Arial"/>
        <w:sz w:val="18"/>
        <w:szCs w:val="18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6C45F" w14:textId="77777777" w:rsidR="00D05A09" w:rsidRDefault="00D05A09">
    <w:pPr>
      <w:pStyle w:val="Footer"/>
    </w:pPr>
  </w:p>
  <w:p w14:paraId="6B86C460" w14:textId="53FA3ADF" w:rsidR="00D05A09" w:rsidRPr="00E723C3" w:rsidRDefault="00D05A09">
    <w:pPr>
      <w:pStyle w:val="Footer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E27E4" w14:textId="77777777" w:rsidR="00BC3139" w:rsidRDefault="00BC3139" w:rsidP="00E723C3">
      <w:r>
        <w:separator/>
      </w:r>
    </w:p>
  </w:footnote>
  <w:footnote w:type="continuationSeparator" w:id="0">
    <w:p w14:paraId="2744954B" w14:textId="77777777" w:rsidR="00BC3139" w:rsidRDefault="00BC3139" w:rsidP="00E723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734ED" w14:textId="77777777" w:rsidR="001D0B1D" w:rsidRDefault="001D0B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6618E" w14:textId="77777777" w:rsidR="001D0B1D" w:rsidRDefault="001D0B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AD5C8" w14:textId="77777777" w:rsidR="001D0B1D" w:rsidRDefault="001D0B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00"/>
  <w:drawingGridVerticalSpacing w:val="136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4E03"/>
    <w:rsid w:val="000208B2"/>
    <w:rsid w:val="00026BEF"/>
    <w:rsid w:val="001D0B1D"/>
    <w:rsid w:val="002E78D6"/>
    <w:rsid w:val="003F090F"/>
    <w:rsid w:val="004A2912"/>
    <w:rsid w:val="007B180F"/>
    <w:rsid w:val="00814936"/>
    <w:rsid w:val="00906CA5"/>
    <w:rsid w:val="00963660"/>
    <w:rsid w:val="00AA0480"/>
    <w:rsid w:val="00BC3139"/>
    <w:rsid w:val="00BF64C9"/>
    <w:rsid w:val="00D05A09"/>
    <w:rsid w:val="00D9473F"/>
    <w:rsid w:val="00DA5AFC"/>
    <w:rsid w:val="00DE4E03"/>
    <w:rsid w:val="00E4748D"/>
    <w:rsid w:val="00E7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86C27F"/>
  <w15:docId w15:val="{6D4F285B-7BA7-47A7-9B3B-3E24C0A03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4C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formal1">
    <w:name w:val="Informal1"/>
    <w:basedOn w:val="Normal"/>
    <w:rsid w:val="00BF64C9"/>
    <w:pPr>
      <w:spacing w:before="60" w:after="60"/>
    </w:pPr>
    <w:rPr>
      <w:sz w:val="24"/>
    </w:rPr>
  </w:style>
  <w:style w:type="paragraph" w:customStyle="1" w:styleId="Informal2">
    <w:name w:val="Informal2"/>
    <w:basedOn w:val="Informal1"/>
    <w:rsid w:val="00BF64C9"/>
    <w:rPr>
      <w:rFonts w:ascii="Arial" w:hAnsi="Arial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23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3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723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23C3"/>
  </w:style>
  <w:style w:type="paragraph" w:styleId="Footer">
    <w:name w:val="footer"/>
    <w:basedOn w:val="Normal"/>
    <w:link w:val="FooterChar"/>
    <w:uiPriority w:val="99"/>
    <w:unhideWhenUsed/>
    <w:rsid w:val="00E723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3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oter" Target="footer6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rk\Application%20Data\Microsoft\Templates\Meeting%20minut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BC0289-73BD-4C6F-A85D-5AFAA59F55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1CE746-343C-4546-AA4E-924925451A0A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D00E485D-F7BA-4761-AD99-144B69CB97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minutes.dot</Template>
  <TotalTime>2</TotalTime>
  <Pages>6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kat neale</cp:lastModifiedBy>
  <cp:revision>6</cp:revision>
  <cp:lastPrinted>1900-01-01T00:00:00Z</cp:lastPrinted>
  <dcterms:created xsi:type="dcterms:W3CDTF">2011-05-05T16:42:00Z</dcterms:created>
  <dcterms:modified xsi:type="dcterms:W3CDTF">2026-06-22T15:04:00Z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TC010764861033</vt:lpwstr>
  </property>
  <property fmtid="{D5CDD505-2E9C-101B-9397-08002B2CF9AE}" pid="3" name="ContentTypeId">
    <vt:lpwstr>0x01010001602292AB956749AB9C07AF01C808F9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